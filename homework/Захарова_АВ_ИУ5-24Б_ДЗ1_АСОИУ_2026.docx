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2C616B" w:rsidRPr="002C616B" w14:paraId="665E9345" w14:textId="77777777" w:rsidTr="004D478A">
        <w:tc>
          <w:tcPr>
            <w:tcW w:w="1383" w:type="dxa"/>
          </w:tcPr>
          <w:p w14:paraId="6DA0D7D7" w14:textId="77777777" w:rsidR="002C616B" w:rsidRPr="002C616B" w:rsidRDefault="00692B3B" w:rsidP="002C616B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 w:rsidRPr="002C616B">
              <w:rPr>
                <w:noProof/>
              </w:rPr>
              <w:drawing>
                <wp:anchor distT="0" distB="0" distL="114300" distR="114300" simplePos="0" relativeHeight="251657728" behindDoc="0" locked="0" layoutInCell="1" allowOverlap="1" wp14:anchorId="2B15530B" wp14:editId="6C1F975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0"/>
                  <wp:wrapNone/>
                  <wp:docPr id="4" name="image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4E8554E1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Министерство науки и высшего образования Российской Федерации</w:t>
            </w:r>
          </w:p>
          <w:p w14:paraId="6C162CA7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29BBF89B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высшего образования</w:t>
            </w:r>
          </w:p>
          <w:p w14:paraId="2B3D2867" w14:textId="77777777" w:rsidR="002C616B" w:rsidRPr="00A86D51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«Московский государственный технический университет</w:t>
            </w:r>
          </w:p>
          <w:p w14:paraId="6443C5F1" w14:textId="77777777" w:rsidR="002C616B" w:rsidRPr="00A86D51" w:rsidRDefault="002C616B" w:rsidP="002C616B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 xml:space="preserve">имени </w:t>
            </w:r>
            <w:proofErr w:type="gramStart"/>
            <w:r w:rsidRPr="00A86D51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A86D51">
              <w:rPr>
                <w:b/>
                <w:sz w:val="24"/>
                <w:szCs w:val="24"/>
                <w:lang w:eastAsia="en-US"/>
              </w:rPr>
              <w:t xml:space="preserve"> Баумана</w:t>
            </w:r>
          </w:p>
          <w:p w14:paraId="170D962E" w14:textId="77777777" w:rsidR="002C616B" w:rsidRPr="00A86D51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4"/>
                <w:szCs w:val="24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>(национальный исследовательский университет)»</w:t>
            </w:r>
          </w:p>
          <w:p w14:paraId="7F471E33" w14:textId="77777777" w:rsidR="002C616B" w:rsidRPr="002C616B" w:rsidRDefault="002C616B" w:rsidP="002C616B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 w:rsidRPr="00A86D51">
              <w:rPr>
                <w:b/>
                <w:sz w:val="24"/>
                <w:szCs w:val="24"/>
                <w:lang w:eastAsia="en-US"/>
              </w:rPr>
              <w:t xml:space="preserve">(МГТУ им. </w:t>
            </w:r>
            <w:proofErr w:type="gramStart"/>
            <w:r w:rsidRPr="00A86D51">
              <w:rPr>
                <w:b/>
                <w:sz w:val="24"/>
                <w:szCs w:val="24"/>
                <w:lang w:eastAsia="en-US"/>
              </w:rPr>
              <w:t>Н.Э.</w:t>
            </w:r>
            <w:proofErr w:type="gramEnd"/>
            <w:r w:rsidRPr="00A86D51">
              <w:rPr>
                <w:b/>
                <w:sz w:val="24"/>
                <w:szCs w:val="24"/>
                <w:lang w:eastAsia="en-US"/>
              </w:rPr>
              <w:t xml:space="preserve"> Баумана)</w:t>
            </w:r>
          </w:p>
        </w:tc>
      </w:tr>
    </w:tbl>
    <w:p w14:paraId="5544AAF0" w14:textId="77777777" w:rsidR="002C616B" w:rsidRPr="002C616B" w:rsidRDefault="002C616B" w:rsidP="002C616B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465E901B" w14:textId="77777777" w:rsidR="002C616B" w:rsidRPr="002C616B" w:rsidRDefault="002C616B" w:rsidP="002C616B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825"/>
      </w:tblGrid>
      <w:tr w:rsidR="004D478A" w:rsidRPr="00EC5625" w14:paraId="1B085AD5" w14:textId="77777777" w:rsidTr="004D478A">
        <w:trPr>
          <w:trHeight w:val="255"/>
        </w:trPr>
        <w:tc>
          <w:tcPr>
            <w:tcW w:w="1530" w:type="dxa"/>
          </w:tcPr>
          <w:p w14:paraId="34CB2A42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12106A2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ИНФОРМАТИКА И СИСТЕМЫ УПРАВЛЕНИЯ</w:t>
            </w:r>
          </w:p>
        </w:tc>
      </w:tr>
      <w:tr w:rsidR="004D478A" w:rsidRPr="00EC5625" w14:paraId="074537CD" w14:textId="77777777" w:rsidTr="004D478A">
        <w:tc>
          <w:tcPr>
            <w:tcW w:w="1530" w:type="dxa"/>
          </w:tcPr>
          <w:p w14:paraId="2A915919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2513E502" w14:textId="77777777" w:rsidR="002C616B" w:rsidRPr="00EC5625" w:rsidRDefault="002C616B" w:rsidP="004D478A">
            <w:pPr>
              <w:widowControl w:val="0"/>
              <w:autoSpaceDE w:val="0"/>
              <w:autoSpaceDN w:val="0"/>
              <w:rPr>
                <w:sz w:val="24"/>
                <w:szCs w:val="24"/>
                <w:lang w:eastAsia="en-US"/>
              </w:rPr>
            </w:pPr>
            <w:r w:rsidRPr="00EC5625">
              <w:rPr>
                <w:sz w:val="24"/>
                <w:szCs w:val="24"/>
                <w:lang w:eastAsia="en-US"/>
              </w:rPr>
              <w:t>СИСТЕМЫ ОБРАБОТКИ ИНФОРМАЦИИ И УПРАВЛЕНИЯ</w:t>
            </w:r>
          </w:p>
        </w:tc>
      </w:tr>
    </w:tbl>
    <w:p w14:paraId="057A5E30" w14:textId="77777777" w:rsidR="002C616B" w:rsidRPr="00EC5625" w:rsidRDefault="002C616B" w:rsidP="002C616B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27BF915" w14:textId="77777777" w:rsidR="006733F2" w:rsidRDefault="006733F2" w:rsidP="006733F2">
      <w:pPr>
        <w:jc w:val="center"/>
        <w:rPr>
          <w:i/>
        </w:rPr>
      </w:pPr>
    </w:p>
    <w:p w14:paraId="290F6376" w14:textId="77777777" w:rsidR="006733F2" w:rsidRDefault="006733F2" w:rsidP="006733F2">
      <w:pPr>
        <w:jc w:val="center"/>
        <w:rPr>
          <w:i/>
        </w:rPr>
      </w:pPr>
    </w:p>
    <w:p w14:paraId="4E676E9F" w14:textId="77777777" w:rsidR="006733F2" w:rsidRDefault="006733F2" w:rsidP="006733F2">
      <w:pPr>
        <w:jc w:val="center"/>
        <w:rPr>
          <w:i/>
        </w:rPr>
      </w:pPr>
    </w:p>
    <w:p w14:paraId="710BB1E9" w14:textId="77777777" w:rsidR="006733F2" w:rsidRDefault="006733F2" w:rsidP="006733F2">
      <w:pPr>
        <w:jc w:val="center"/>
        <w:rPr>
          <w:i/>
        </w:rPr>
      </w:pPr>
    </w:p>
    <w:p w14:paraId="68B523EA" w14:textId="77777777" w:rsidR="006733F2" w:rsidRDefault="006733F2" w:rsidP="006733F2">
      <w:pPr>
        <w:jc w:val="center"/>
        <w:rPr>
          <w:b/>
          <w:sz w:val="36"/>
          <w:szCs w:val="36"/>
        </w:rPr>
      </w:pPr>
    </w:p>
    <w:p w14:paraId="29187435" w14:textId="6CEAE4D1" w:rsidR="006733F2" w:rsidRDefault="0045567B" w:rsidP="0045567B">
      <w:pPr>
        <w:jc w:val="center"/>
      </w:pPr>
      <w:r>
        <w:rPr>
          <w:b/>
          <w:sz w:val="36"/>
          <w:szCs w:val="36"/>
        </w:rPr>
        <w:t>ДОМАШНЯЯ РАБОТА № 1</w:t>
      </w:r>
    </w:p>
    <w:p w14:paraId="2A2EEECB" w14:textId="77777777" w:rsidR="006733F2" w:rsidRDefault="006733F2" w:rsidP="006733F2"/>
    <w:p w14:paraId="658BBDE8" w14:textId="77777777" w:rsidR="006733F2" w:rsidRDefault="006733F2" w:rsidP="006733F2"/>
    <w:p w14:paraId="3D015728" w14:textId="03120B60" w:rsidR="006733F2" w:rsidRPr="0045567B" w:rsidRDefault="006733F2" w:rsidP="0045567B">
      <w:pPr>
        <w:pStyle w:val="2"/>
        <w:shd w:val="clear" w:color="auto" w:fill="FFFFFF"/>
        <w:spacing w:before="480" w:after="240" w:line="480" w:lineRule="atLeast"/>
        <w:jc w:val="center"/>
        <w:rPr>
          <w:rFonts w:ascii="Segoe UI" w:hAnsi="Segoe UI" w:cs="Segoe UI"/>
          <w:color w:val="0F1115"/>
          <w:sz w:val="33"/>
          <w:szCs w:val="33"/>
        </w:rPr>
      </w:pPr>
      <w:r w:rsidRPr="0095089B">
        <w:rPr>
          <w:sz w:val="32"/>
          <w:szCs w:val="32"/>
        </w:rPr>
        <w:t>«</w:t>
      </w:r>
      <w:r w:rsidR="0045567B" w:rsidRPr="0045567B">
        <w:rPr>
          <w:rFonts w:ascii="Times New Roman" w:hAnsi="Times New Roman"/>
          <w:b w:val="0"/>
          <w:bCs w:val="0"/>
          <w:i w:val="0"/>
          <w:iCs w:val="0"/>
          <w:color w:val="0F1115"/>
          <w:sz w:val="32"/>
          <w:szCs w:val="32"/>
        </w:rPr>
        <w:t>Реализация алгоритма поиска с опечатками</w:t>
      </w:r>
      <w:r w:rsidRPr="00692B3B">
        <w:rPr>
          <w:sz w:val="32"/>
          <w:szCs w:val="32"/>
        </w:rPr>
        <w:t>»</w:t>
      </w:r>
    </w:p>
    <w:p w14:paraId="77796641" w14:textId="77777777" w:rsidR="002C616B" w:rsidRPr="00692B3B" w:rsidRDefault="002C616B" w:rsidP="006733F2">
      <w:pPr>
        <w:jc w:val="center"/>
        <w:rPr>
          <w:sz w:val="32"/>
          <w:szCs w:val="32"/>
        </w:rPr>
      </w:pPr>
    </w:p>
    <w:p w14:paraId="0754CBD2" w14:textId="77777777" w:rsidR="006733F2" w:rsidRDefault="006733F2" w:rsidP="006733F2"/>
    <w:p w14:paraId="5B1BE2AC" w14:textId="2AF46AF2" w:rsidR="006733F2" w:rsidRDefault="006733F2" w:rsidP="002C616B">
      <w:pPr>
        <w:ind w:left="2694" w:hanging="2694"/>
        <w:jc w:val="center"/>
        <w:rPr>
          <w:b/>
          <w:sz w:val="28"/>
          <w:szCs w:val="28"/>
        </w:rPr>
      </w:pPr>
      <w:r w:rsidRPr="003D11F8">
        <w:rPr>
          <w:b/>
          <w:sz w:val="28"/>
          <w:szCs w:val="28"/>
        </w:rPr>
        <w:t>ДИСЦИПЛИНА</w:t>
      </w:r>
      <w:r>
        <w:rPr>
          <w:b/>
          <w:sz w:val="28"/>
          <w:szCs w:val="28"/>
        </w:rPr>
        <w:t>: «</w:t>
      </w:r>
      <w:r w:rsidR="0045567B" w:rsidRPr="0045567B">
        <w:rPr>
          <w:color w:val="0F1115"/>
          <w:sz w:val="28"/>
          <w:szCs w:val="28"/>
          <w:shd w:val="clear" w:color="auto" w:fill="FFFFFF"/>
        </w:rPr>
        <w:t>Архитектура автоматизированных систем обработки информации и управления</w:t>
      </w:r>
      <w:r>
        <w:rPr>
          <w:b/>
          <w:sz w:val="28"/>
          <w:szCs w:val="28"/>
        </w:rPr>
        <w:t>»</w:t>
      </w:r>
    </w:p>
    <w:p w14:paraId="57D3C0D7" w14:textId="77777777" w:rsidR="006733F2" w:rsidRDefault="006733F2" w:rsidP="006733F2">
      <w:pPr>
        <w:rPr>
          <w:b/>
          <w:sz w:val="28"/>
          <w:szCs w:val="28"/>
        </w:rPr>
      </w:pPr>
    </w:p>
    <w:p w14:paraId="7199E892" w14:textId="77777777" w:rsidR="006733F2" w:rsidRDefault="006733F2" w:rsidP="006733F2">
      <w:pPr>
        <w:rPr>
          <w:b/>
          <w:sz w:val="28"/>
          <w:szCs w:val="28"/>
        </w:rPr>
      </w:pPr>
    </w:p>
    <w:p w14:paraId="387C1B88" w14:textId="77777777" w:rsidR="006733F2" w:rsidRDefault="006733F2" w:rsidP="006733F2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6733F2" w14:paraId="5BA1E310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C38F8DE" w14:textId="77777777" w:rsidR="006733F2" w:rsidRPr="00692B3B" w:rsidRDefault="006733F2" w:rsidP="006733F2">
            <w:pPr>
              <w:snapToGrid w:val="0"/>
              <w:spacing w:before="200" w:line="256" w:lineRule="auto"/>
              <w:rPr>
                <w:color w:val="000000" w:themeColor="text1"/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Выполнил: студент гр. </w:t>
            </w:r>
            <w:r w:rsidR="00BE5C19">
              <w:rPr>
                <w:sz w:val="28"/>
                <w:szCs w:val="28"/>
                <w:lang w:eastAsia="en-US"/>
              </w:rPr>
              <w:t>ИУ5</w:t>
            </w:r>
            <w:r w:rsidR="00692B3B" w:rsidRPr="0024481B">
              <w:rPr>
                <w:color w:val="000000" w:themeColor="text1"/>
                <w:sz w:val="28"/>
                <w:szCs w:val="28"/>
                <w:lang w:eastAsia="en-US"/>
              </w:rPr>
              <w:t>-24</w:t>
            </w:r>
            <w:r w:rsidR="00692B3B">
              <w:rPr>
                <w:color w:val="000000" w:themeColor="text1"/>
                <w:sz w:val="28"/>
                <w:szCs w:val="28"/>
                <w:lang w:eastAsia="en-US"/>
              </w:rPr>
              <w:t>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0B00291" w14:textId="77777777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>_________________ (</w:t>
            </w:r>
            <w:r w:rsidR="00692B3B">
              <w:rPr>
                <w:lang w:eastAsia="en-US"/>
              </w:rPr>
              <w:t xml:space="preserve"> </w:t>
            </w:r>
            <w:r w:rsidR="00692B3B" w:rsidRPr="00692B3B">
              <w:rPr>
                <w:sz w:val="28"/>
                <w:szCs w:val="28"/>
                <w:u w:val="single"/>
                <w:lang w:eastAsia="en-US"/>
              </w:rPr>
              <w:t>Захарова А. В.</w:t>
            </w:r>
            <w:r w:rsidR="006733F2" w:rsidRPr="00692B3B">
              <w:rPr>
                <w:sz w:val="28"/>
                <w:szCs w:val="28"/>
                <w:u w:val="single"/>
                <w:lang w:eastAsia="en-US"/>
              </w:rPr>
              <w:t>)</w:t>
            </w:r>
          </w:p>
          <w:p w14:paraId="7B5F24B4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0C0FF7CB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279C18A0" w14:textId="77777777" w:rsidTr="00A733BB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C90BF1E" w14:textId="77777777" w:rsidR="006733F2" w:rsidRDefault="006733F2" w:rsidP="006733F2">
            <w:pPr>
              <w:snapToGrid w:val="0"/>
              <w:spacing w:before="20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800C7BB" w14:textId="62A3C576" w:rsidR="006733F2" w:rsidRDefault="00C30756" w:rsidP="006733F2">
            <w:pPr>
              <w:keepLines/>
              <w:spacing w:before="240" w:line="256" w:lineRule="auto"/>
              <w:rPr>
                <w:lang w:eastAsia="en-US"/>
              </w:rPr>
            </w:pPr>
            <w:r>
              <w:rPr>
                <w:lang w:eastAsia="en-US"/>
              </w:rPr>
              <w:t xml:space="preserve">         </w:t>
            </w:r>
            <w:r w:rsidR="006733F2">
              <w:rPr>
                <w:lang w:eastAsia="en-US"/>
              </w:rPr>
              <w:t xml:space="preserve">_________________ </w:t>
            </w:r>
            <w:proofErr w:type="gramStart"/>
            <w:r w:rsidR="006733F2">
              <w:rPr>
                <w:lang w:eastAsia="en-US"/>
              </w:rPr>
              <w:t>(</w:t>
            </w:r>
            <w:r w:rsidR="00CF1921">
              <w:rPr>
                <w:lang w:eastAsia="en-US"/>
              </w:rPr>
              <w:t xml:space="preserve"> </w:t>
            </w:r>
            <w:proofErr w:type="spellStart"/>
            <w:r w:rsidR="0045567B">
              <w:rPr>
                <w:sz w:val="28"/>
                <w:szCs w:val="28"/>
                <w:u w:val="single"/>
                <w:lang w:eastAsia="en-US"/>
              </w:rPr>
              <w:t>Гапанюк</w:t>
            </w:r>
            <w:proofErr w:type="spellEnd"/>
            <w:proofErr w:type="gramEnd"/>
            <w:r w:rsidR="0045567B">
              <w:rPr>
                <w:sz w:val="28"/>
                <w:szCs w:val="28"/>
                <w:u w:val="single"/>
                <w:lang w:eastAsia="en-US"/>
              </w:rPr>
              <w:t xml:space="preserve"> Ю</w:t>
            </w:r>
            <w:r w:rsidR="00CF1921" w:rsidRPr="00CF1921">
              <w:rPr>
                <w:sz w:val="28"/>
                <w:szCs w:val="28"/>
                <w:u w:val="single"/>
                <w:lang w:eastAsia="en-US"/>
              </w:rPr>
              <w:t>.</w:t>
            </w:r>
            <w:r w:rsidR="0045567B">
              <w:rPr>
                <w:sz w:val="28"/>
                <w:szCs w:val="28"/>
                <w:u w:val="single"/>
                <w:lang w:eastAsia="en-US"/>
              </w:rPr>
              <w:t xml:space="preserve"> Е.</w:t>
            </w:r>
            <w:r w:rsidR="006733F2" w:rsidRPr="00CF1921">
              <w:rPr>
                <w:lang w:eastAsia="en-US"/>
              </w:rPr>
              <w:t>)</w:t>
            </w:r>
          </w:p>
          <w:p w14:paraId="20FAFEB8" w14:textId="77777777" w:rsidR="006733F2" w:rsidRDefault="006733F2" w:rsidP="006733F2">
            <w:pPr>
              <w:keepLines/>
              <w:spacing w:line="256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</w:t>
            </w:r>
            <w:r w:rsidR="002C3BAB">
              <w:rPr>
                <w:sz w:val="18"/>
                <w:szCs w:val="18"/>
                <w:lang w:eastAsia="en-US"/>
              </w:rPr>
              <w:t xml:space="preserve">  </w:t>
            </w:r>
            <w:r>
              <w:rPr>
                <w:sz w:val="18"/>
                <w:szCs w:val="18"/>
                <w:lang w:eastAsia="en-US"/>
              </w:rPr>
              <w:t xml:space="preserve">       (Под</w:t>
            </w:r>
            <w:r>
              <w:rPr>
                <w:sz w:val="18"/>
                <w:lang w:eastAsia="en-US"/>
              </w:rPr>
              <w:t>пись)                             (Ф.И.О.)</w:t>
            </w:r>
          </w:p>
          <w:p w14:paraId="580A8BA5" w14:textId="77777777" w:rsidR="006733F2" w:rsidRDefault="006733F2" w:rsidP="006733F2">
            <w:pPr>
              <w:spacing w:line="256" w:lineRule="auto"/>
              <w:rPr>
                <w:sz w:val="28"/>
                <w:szCs w:val="28"/>
                <w:lang w:eastAsia="en-US"/>
              </w:rPr>
            </w:pPr>
          </w:p>
        </w:tc>
      </w:tr>
      <w:tr w:rsidR="006733F2" w14:paraId="444FBAC3" w14:textId="77777777" w:rsidTr="00A733BB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698A3E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  <w:p w14:paraId="2DE93761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66FE4952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6733F2" w14:paraId="32E15870" w14:textId="77777777" w:rsidTr="00A733BB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1BC9ADD" w14:textId="77777777" w:rsidR="006733F2" w:rsidRDefault="006733F2" w:rsidP="006733F2">
            <w:pPr>
              <w:snapToGrid w:val="0"/>
              <w:spacing w:after="100" w:afterAutospacing="1" w:line="256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B8DE9D2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0E501FD1" w14:textId="77777777" w:rsidR="006733F2" w:rsidRDefault="006733F2" w:rsidP="006733F2">
            <w:pPr>
              <w:spacing w:after="160" w:line="256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0A0A8D6B" w14:textId="77777777" w:rsidR="006733F2" w:rsidRDefault="006733F2" w:rsidP="006733F2">
      <w:pPr>
        <w:jc w:val="center"/>
        <w:rPr>
          <w:sz w:val="28"/>
          <w:szCs w:val="28"/>
        </w:rPr>
      </w:pPr>
    </w:p>
    <w:p w14:paraId="51DFF559" w14:textId="77777777" w:rsidR="00A733BB" w:rsidRDefault="00A733BB" w:rsidP="006733F2">
      <w:pPr>
        <w:jc w:val="center"/>
        <w:rPr>
          <w:sz w:val="28"/>
          <w:szCs w:val="28"/>
        </w:rPr>
      </w:pPr>
    </w:p>
    <w:p w14:paraId="17D42902" w14:textId="77777777" w:rsidR="006733F2" w:rsidRPr="002C616B" w:rsidRDefault="00807A2D" w:rsidP="006733F2">
      <w:pPr>
        <w:jc w:val="center"/>
      </w:pPr>
      <w:r>
        <w:rPr>
          <w:sz w:val="28"/>
          <w:szCs w:val="28"/>
        </w:rPr>
        <w:t>202</w:t>
      </w:r>
      <w:r w:rsidR="00692B3B">
        <w:rPr>
          <w:color w:val="000000" w:themeColor="text1"/>
          <w:sz w:val="28"/>
          <w:szCs w:val="28"/>
        </w:rPr>
        <w:t>6</w:t>
      </w:r>
      <w:r w:rsidR="002C616B" w:rsidRPr="002C616B">
        <w:rPr>
          <w:sz w:val="28"/>
          <w:szCs w:val="28"/>
        </w:rPr>
        <w:t xml:space="preserve"> </w:t>
      </w:r>
      <w:r w:rsidR="002C616B">
        <w:rPr>
          <w:sz w:val="28"/>
          <w:szCs w:val="28"/>
        </w:rPr>
        <w:t>г.</w:t>
      </w:r>
    </w:p>
    <w:p w14:paraId="4135E4C1" w14:textId="77777777" w:rsidR="000E2FCD" w:rsidRDefault="000E2FCD" w:rsidP="000E2FCD">
      <w:pPr>
        <w:pageBreakBefore/>
        <w:spacing w:line="360" w:lineRule="auto"/>
        <w:jc w:val="center"/>
        <w:rPr>
          <w:sz w:val="28"/>
          <w:szCs w:val="28"/>
        </w:rPr>
      </w:pPr>
    </w:p>
    <w:p w14:paraId="74F51D9C" w14:textId="77777777" w:rsidR="0045567B" w:rsidRPr="0045567B" w:rsidRDefault="000E2FCD" w:rsidP="004556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>
        <w:rPr>
          <w:b/>
          <w:sz w:val="28"/>
          <w:szCs w:val="28"/>
        </w:rPr>
        <w:t>Цель</w:t>
      </w:r>
      <w:r w:rsidR="009F060E">
        <w:rPr>
          <w:b/>
          <w:sz w:val="28"/>
          <w:szCs w:val="28"/>
        </w:rPr>
        <w:t xml:space="preserve">: </w:t>
      </w:r>
      <w:r w:rsidR="0045567B" w:rsidRPr="0045567B">
        <w:rPr>
          <w:color w:val="0F1115"/>
          <w:sz w:val="28"/>
          <w:szCs w:val="28"/>
        </w:rPr>
        <w:t>Изучение и практическая реализация алгоритмов нечеткого поиска, а именно:</w:t>
      </w:r>
    </w:p>
    <w:p w14:paraId="7A7DE2C1" w14:textId="77777777" w:rsidR="0045567B" w:rsidRPr="0045567B" w:rsidRDefault="0045567B" w:rsidP="0045567B">
      <w:pPr>
        <w:numPr>
          <w:ilvl w:val="0"/>
          <w:numId w:val="31"/>
        </w:numPr>
        <w:shd w:val="clear" w:color="auto" w:fill="FFFFFF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 xml:space="preserve">Изучение понятия редакционного расстояния (расстояния Левенштейна и </w:t>
      </w:r>
      <w:proofErr w:type="spellStart"/>
      <w:r w:rsidRPr="0045567B">
        <w:rPr>
          <w:color w:val="0F1115"/>
          <w:sz w:val="28"/>
          <w:szCs w:val="28"/>
        </w:rPr>
        <w:t>Дамерау</w:t>
      </w:r>
      <w:proofErr w:type="spellEnd"/>
      <w:r w:rsidRPr="0045567B">
        <w:rPr>
          <w:color w:val="0F1115"/>
          <w:sz w:val="28"/>
          <w:szCs w:val="28"/>
        </w:rPr>
        <w:t>-Левенштейна).</w:t>
      </w:r>
    </w:p>
    <w:p w14:paraId="4A70F455" w14:textId="77777777" w:rsidR="0045567B" w:rsidRPr="0045567B" w:rsidRDefault="0045567B" w:rsidP="0045567B">
      <w:pPr>
        <w:numPr>
          <w:ilvl w:val="0"/>
          <w:numId w:val="31"/>
        </w:numPr>
        <w:shd w:val="clear" w:color="auto" w:fill="FFFFFF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 xml:space="preserve">Реализация алгоритма Вагнера-Фишера для вычисления расстояния </w:t>
      </w:r>
      <w:proofErr w:type="spellStart"/>
      <w:r w:rsidRPr="0045567B">
        <w:rPr>
          <w:color w:val="0F1115"/>
          <w:sz w:val="28"/>
          <w:szCs w:val="28"/>
        </w:rPr>
        <w:t>Дамерау</w:t>
      </w:r>
      <w:proofErr w:type="spellEnd"/>
      <w:r w:rsidRPr="0045567B">
        <w:rPr>
          <w:color w:val="0F1115"/>
          <w:sz w:val="28"/>
          <w:szCs w:val="28"/>
        </w:rPr>
        <w:t>-Левенштейна на языке C#.</w:t>
      </w:r>
    </w:p>
    <w:p w14:paraId="6A5A4235" w14:textId="77777777" w:rsidR="0045567B" w:rsidRPr="0045567B" w:rsidRDefault="0045567B" w:rsidP="0045567B">
      <w:pPr>
        <w:numPr>
          <w:ilvl w:val="0"/>
          <w:numId w:val="31"/>
        </w:numPr>
        <w:shd w:val="clear" w:color="auto" w:fill="FFFFFF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>Создание консольного приложения для демонстрации работы алгоритма.</w:t>
      </w:r>
    </w:p>
    <w:p w14:paraId="23AAE996" w14:textId="77777777" w:rsidR="0045567B" w:rsidRPr="0045567B" w:rsidRDefault="0045567B" w:rsidP="0045567B">
      <w:pPr>
        <w:rPr>
          <w:sz w:val="28"/>
          <w:szCs w:val="28"/>
        </w:rPr>
      </w:pPr>
    </w:p>
    <w:p w14:paraId="2A4F5B61" w14:textId="4205E5D2" w:rsidR="0045567B" w:rsidRPr="0045567B" w:rsidRDefault="0045567B" w:rsidP="0045567B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/>
          <w:i w:val="0"/>
          <w:iCs w:val="0"/>
          <w:color w:val="0F1115"/>
          <w:sz w:val="32"/>
          <w:szCs w:val="32"/>
        </w:rPr>
      </w:pPr>
      <w:r w:rsidRPr="0045567B">
        <w:rPr>
          <w:rFonts w:ascii="Times New Roman" w:hAnsi="Times New Roman"/>
          <w:i w:val="0"/>
          <w:iCs w:val="0"/>
          <w:color w:val="0F1115"/>
          <w:sz w:val="32"/>
          <w:szCs w:val="32"/>
        </w:rPr>
        <w:t xml:space="preserve"> Задачи работы</w:t>
      </w:r>
    </w:p>
    <w:p w14:paraId="41715947" w14:textId="77777777" w:rsidR="0045567B" w:rsidRPr="0045567B" w:rsidRDefault="0045567B" w:rsidP="004556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>Реализовать алгоритм Вагнера-Фишера на C#</w:t>
      </w:r>
    </w:p>
    <w:p w14:paraId="347AC5BF" w14:textId="77777777" w:rsidR="0045567B" w:rsidRPr="0045567B" w:rsidRDefault="0045567B" w:rsidP="004556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>Создать консольное приложение с бесконечным циклом ввода</w:t>
      </w:r>
    </w:p>
    <w:p w14:paraId="715462DF" w14:textId="09B9AD42" w:rsidR="0045567B" w:rsidRPr="0045567B" w:rsidRDefault="0045567B" w:rsidP="004556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 xml:space="preserve">Протестировать программу на примерах </w:t>
      </w:r>
    </w:p>
    <w:p w14:paraId="4D6205E3" w14:textId="77777777" w:rsidR="0045567B" w:rsidRPr="0045567B" w:rsidRDefault="0045567B" w:rsidP="0045567B">
      <w:pPr>
        <w:pStyle w:val="ds-markdown-paragraph"/>
        <w:numPr>
          <w:ilvl w:val="0"/>
          <w:numId w:val="3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 xml:space="preserve">Загрузить код в репозиторий </w:t>
      </w:r>
      <w:proofErr w:type="spellStart"/>
      <w:r w:rsidRPr="0045567B">
        <w:rPr>
          <w:color w:val="0F1115"/>
          <w:sz w:val="28"/>
          <w:szCs w:val="28"/>
        </w:rPr>
        <w:t>GitHub</w:t>
      </w:r>
      <w:proofErr w:type="spellEnd"/>
    </w:p>
    <w:p w14:paraId="4488BF7D" w14:textId="77777777" w:rsidR="0045567B" w:rsidRPr="0045567B" w:rsidRDefault="0045567B" w:rsidP="0045567B"/>
    <w:p w14:paraId="44D9FC5D" w14:textId="1DCD8202" w:rsidR="0045567B" w:rsidRPr="0045567B" w:rsidRDefault="0045567B" w:rsidP="0045567B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/>
          <w:i w:val="0"/>
          <w:iCs w:val="0"/>
          <w:color w:val="0F1115"/>
          <w:sz w:val="32"/>
          <w:szCs w:val="32"/>
        </w:rPr>
      </w:pPr>
      <w:r w:rsidRPr="0045567B">
        <w:rPr>
          <w:rFonts w:ascii="Times New Roman" w:hAnsi="Times New Roman"/>
          <w:i w:val="0"/>
          <w:iCs w:val="0"/>
          <w:color w:val="0F1115"/>
          <w:sz w:val="32"/>
          <w:szCs w:val="32"/>
        </w:rPr>
        <w:t>Ход выполнения работы</w:t>
      </w:r>
    </w:p>
    <w:p w14:paraId="79B34523" w14:textId="05BA2561" w:rsidR="0045567B" w:rsidRPr="0045567B" w:rsidRDefault="0045567B" w:rsidP="0045567B">
      <w:pPr>
        <w:pStyle w:val="3"/>
        <w:shd w:val="clear" w:color="auto" w:fill="FFFFFF"/>
        <w:spacing w:before="480" w:after="240" w:line="450" w:lineRule="atLeast"/>
        <w:rPr>
          <w:i/>
          <w:iCs/>
          <w:color w:val="0F1115"/>
          <w:sz w:val="28"/>
          <w:szCs w:val="28"/>
        </w:rPr>
      </w:pPr>
      <w:r w:rsidRPr="0045567B">
        <w:rPr>
          <w:i/>
          <w:iCs/>
          <w:color w:val="0F1115"/>
          <w:sz w:val="28"/>
          <w:szCs w:val="28"/>
        </w:rPr>
        <w:t>Анализ теоретического материала</w:t>
      </w:r>
    </w:p>
    <w:p w14:paraId="6D70493F" w14:textId="77777777" w:rsidR="0045567B" w:rsidRPr="0045567B" w:rsidRDefault="0045567B" w:rsidP="0045567B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 xml:space="preserve">Были изучены определения редакционного расстояния. Установлено, что расстояние </w:t>
      </w:r>
      <w:proofErr w:type="spellStart"/>
      <w:r w:rsidRPr="0045567B">
        <w:rPr>
          <w:color w:val="0F1115"/>
          <w:sz w:val="28"/>
          <w:szCs w:val="28"/>
        </w:rPr>
        <w:t>Дамерау</w:t>
      </w:r>
      <w:proofErr w:type="spellEnd"/>
      <w:r w:rsidRPr="0045567B">
        <w:rPr>
          <w:color w:val="0F1115"/>
          <w:sz w:val="28"/>
          <w:szCs w:val="28"/>
        </w:rPr>
        <w:t xml:space="preserve">-Левенштейна расширяет классическое расстояние Левенштейна, добавляя операцию транспозиции (перестановки двух соседних символов), что делает его более эффективным для поиска с опечатками, </w:t>
      </w:r>
      <w:r w:rsidRPr="0045567B">
        <w:rPr>
          <w:i/>
          <w:iCs/>
          <w:color w:val="0F1115"/>
          <w:sz w:val="28"/>
          <w:szCs w:val="28"/>
        </w:rPr>
        <w:t>вызванными, например, невнимательностью при наборе на клавиатуре.</w:t>
      </w:r>
    </w:p>
    <w:p w14:paraId="07B6E78F" w14:textId="77777777" w:rsidR="0045567B" w:rsidRPr="0045567B" w:rsidRDefault="0045567B" w:rsidP="0045567B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45567B">
        <w:rPr>
          <w:rStyle w:val="af4"/>
          <w:i/>
          <w:iCs/>
          <w:color w:val="0F1115"/>
          <w:sz w:val="28"/>
          <w:szCs w:val="28"/>
        </w:rPr>
        <w:t xml:space="preserve">Основные операции в расстоянии </w:t>
      </w:r>
      <w:proofErr w:type="spellStart"/>
      <w:r w:rsidRPr="0045567B">
        <w:rPr>
          <w:rStyle w:val="af4"/>
          <w:i/>
          <w:iCs/>
          <w:color w:val="0F1115"/>
          <w:sz w:val="28"/>
          <w:szCs w:val="28"/>
        </w:rPr>
        <w:t>Дамерау</w:t>
      </w:r>
      <w:proofErr w:type="spellEnd"/>
      <w:r w:rsidRPr="0045567B">
        <w:rPr>
          <w:rStyle w:val="af4"/>
          <w:i/>
          <w:iCs/>
          <w:color w:val="0F1115"/>
          <w:sz w:val="28"/>
          <w:szCs w:val="28"/>
        </w:rPr>
        <w:t>-Левенштейна:</w:t>
      </w:r>
    </w:p>
    <w:p w14:paraId="0EDDFB32" w14:textId="77777777" w:rsidR="0045567B" w:rsidRPr="0045567B" w:rsidRDefault="0045567B" w:rsidP="004556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rStyle w:val="af4"/>
          <w:color w:val="0F1115"/>
          <w:sz w:val="28"/>
          <w:szCs w:val="28"/>
        </w:rPr>
        <w:t>I (</w:t>
      </w:r>
      <w:proofErr w:type="spellStart"/>
      <w:r w:rsidRPr="0045567B">
        <w:rPr>
          <w:rStyle w:val="af4"/>
          <w:color w:val="0F1115"/>
          <w:sz w:val="28"/>
          <w:szCs w:val="28"/>
        </w:rPr>
        <w:t>insert</w:t>
      </w:r>
      <w:proofErr w:type="spellEnd"/>
      <w:r w:rsidRPr="0045567B">
        <w:rPr>
          <w:rStyle w:val="af4"/>
          <w:color w:val="0F1115"/>
          <w:sz w:val="28"/>
          <w:szCs w:val="28"/>
        </w:rPr>
        <w:t>)</w:t>
      </w:r>
      <w:r w:rsidRPr="0045567B">
        <w:rPr>
          <w:color w:val="0F1115"/>
          <w:sz w:val="28"/>
          <w:szCs w:val="28"/>
        </w:rPr>
        <w:t> — добавление символа</w:t>
      </w:r>
    </w:p>
    <w:p w14:paraId="74FA6103" w14:textId="77777777" w:rsidR="0045567B" w:rsidRPr="0045567B" w:rsidRDefault="0045567B" w:rsidP="004556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rStyle w:val="af4"/>
          <w:color w:val="0F1115"/>
          <w:sz w:val="28"/>
          <w:szCs w:val="28"/>
        </w:rPr>
        <w:t>D (</w:t>
      </w:r>
      <w:proofErr w:type="spellStart"/>
      <w:r w:rsidRPr="0045567B">
        <w:rPr>
          <w:rStyle w:val="af4"/>
          <w:color w:val="0F1115"/>
          <w:sz w:val="28"/>
          <w:szCs w:val="28"/>
        </w:rPr>
        <w:t>delete</w:t>
      </w:r>
      <w:proofErr w:type="spellEnd"/>
      <w:r w:rsidRPr="0045567B">
        <w:rPr>
          <w:rStyle w:val="af4"/>
          <w:color w:val="0F1115"/>
          <w:sz w:val="28"/>
          <w:szCs w:val="28"/>
        </w:rPr>
        <w:t>)</w:t>
      </w:r>
      <w:r w:rsidRPr="0045567B">
        <w:rPr>
          <w:color w:val="0F1115"/>
          <w:sz w:val="28"/>
          <w:szCs w:val="28"/>
        </w:rPr>
        <w:t> — удаление символа</w:t>
      </w:r>
    </w:p>
    <w:p w14:paraId="4468A49A" w14:textId="77777777" w:rsidR="0045567B" w:rsidRPr="0045567B" w:rsidRDefault="0045567B" w:rsidP="004556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rStyle w:val="af4"/>
          <w:color w:val="0F1115"/>
          <w:sz w:val="28"/>
          <w:szCs w:val="28"/>
        </w:rPr>
        <w:t>R (</w:t>
      </w:r>
      <w:proofErr w:type="spellStart"/>
      <w:r w:rsidRPr="0045567B">
        <w:rPr>
          <w:rStyle w:val="af4"/>
          <w:color w:val="0F1115"/>
          <w:sz w:val="28"/>
          <w:szCs w:val="28"/>
        </w:rPr>
        <w:t>replace</w:t>
      </w:r>
      <w:proofErr w:type="spellEnd"/>
      <w:r w:rsidRPr="0045567B">
        <w:rPr>
          <w:rStyle w:val="af4"/>
          <w:color w:val="0F1115"/>
          <w:sz w:val="28"/>
          <w:szCs w:val="28"/>
        </w:rPr>
        <w:t>)</w:t>
      </w:r>
      <w:r w:rsidRPr="0045567B">
        <w:rPr>
          <w:color w:val="0F1115"/>
          <w:sz w:val="28"/>
          <w:szCs w:val="28"/>
        </w:rPr>
        <w:t> — замена символа</w:t>
      </w:r>
    </w:p>
    <w:p w14:paraId="7D7F932A" w14:textId="77777777" w:rsidR="0045567B" w:rsidRPr="0045567B" w:rsidRDefault="0045567B" w:rsidP="0045567B">
      <w:pPr>
        <w:pStyle w:val="ds-markdown-paragraph"/>
        <w:numPr>
          <w:ilvl w:val="0"/>
          <w:numId w:val="3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45567B">
        <w:rPr>
          <w:rStyle w:val="af4"/>
          <w:color w:val="0F1115"/>
          <w:sz w:val="28"/>
          <w:szCs w:val="28"/>
        </w:rPr>
        <w:t>T (</w:t>
      </w:r>
      <w:proofErr w:type="spellStart"/>
      <w:r w:rsidRPr="0045567B">
        <w:rPr>
          <w:rStyle w:val="af4"/>
          <w:color w:val="0F1115"/>
          <w:sz w:val="28"/>
          <w:szCs w:val="28"/>
        </w:rPr>
        <w:t>transposition</w:t>
      </w:r>
      <w:proofErr w:type="spellEnd"/>
      <w:r w:rsidRPr="0045567B">
        <w:rPr>
          <w:rStyle w:val="af4"/>
          <w:color w:val="0F1115"/>
          <w:sz w:val="28"/>
          <w:szCs w:val="28"/>
        </w:rPr>
        <w:t>)</w:t>
      </w:r>
      <w:r w:rsidRPr="0045567B">
        <w:rPr>
          <w:color w:val="0F1115"/>
          <w:sz w:val="28"/>
          <w:szCs w:val="28"/>
        </w:rPr>
        <w:t> — перестановка двух соседних символов</w:t>
      </w:r>
    </w:p>
    <w:p w14:paraId="223DAFB1" w14:textId="0E42179A" w:rsidR="0045567B" w:rsidRPr="0045567B" w:rsidRDefault="0045567B" w:rsidP="0045567B">
      <w:pPr>
        <w:pStyle w:val="3"/>
        <w:shd w:val="clear" w:color="auto" w:fill="FFFFFF"/>
        <w:spacing w:before="480" w:after="240" w:line="450" w:lineRule="atLeast"/>
        <w:rPr>
          <w:i/>
          <w:iCs/>
          <w:color w:val="0F1115"/>
          <w:sz w:val="28"/>
          <w:szCs w:val="28"/>
        </w:rPr>
      </w:pPr>
      <w:r w:rsidRPr="0045567B">
        <w:rPr>
          <w:i/>
          <w:iCs/>
          <w:color w:val="0F1115"/>
          <w:sz w:val="28"/>
          <w:szCs w:val="28"/>
        </w:rPr>
        <w:t>Разработка алгоритма</w:t>
      </w:r>
    </w:p>
    <w:p w14:paraId="3389CF53" w14:textId="77777777" w:rsidR="0045567B" w:rsidRPr="0045567B" w:rsidRDefault="0045567B" w:rsidP="0045567B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45567B">
        <w:rPr>
          <w:color w:val="0F1115"/>
          <w:sz w:val="28"/>
          <w:szCs w:val="28"/>
        </w:rPr>
        <w:t xml:space="preserve">За основу был взят алгоритм Вагнера-Фишера, реализация которого на C# приведена в методических указаниях. Алгоритм заключается в заполнении матрицы размером (M+1) × (N+1), где M и N — длины сравниваемых строк. Значение каждой ячейки </w:t>
      </w:r>
      <w:proofErr w:type="spellStart"/>
      <w:proofErr w:type="gramStart"/>
      <w:r w:rsidRPr="0045567B">
        <w:rPr>
          <w:color w:val="0F1115"/>
          <w:sz w:val="28"/>
          <w:szCs w:val="28"/>
        </w:rPr>
        <w:t>matrix</w:t>
      </w:r>
      <w:proofErr w:type="spellEnd"/>
      <w:r w:rsidRPr="0045567B">
        <w:rPr>
          <w:color w:val="0F1115"/>
          <w:sz w:val="28"/>
          <w:szCs w:val="28"/>
        </w:rPr>
        <w:t>[</w:t>
      </w:r>
      <w:proofErr w:type="gramEnd"/>
      <w:r w:rsidRPr="0045567B">
        <w:rPr>
          <w:color w:val="0F1115"/>
          <w:sz w:val="28"/>
          <w:szCs w:val="28"/>
        </w:rPr>
        <w:t xml:space="preserve">i, j] представляет собой минимальное </w:t>
      </w:r>
      <w:r w:rsidRPr="0045567B">
        <w:rPr>
          <w:color w:val="0F1115"/>
          <w:sz w:val="28"/>
          <w:szCs w:val="28"/>
        </w:rPr>
        <w:lastRenderedPageBreak/>
        <w:t>редакционное расстояние между первыми i символами первой строки и первыми j символами второй строки.</w:t>
      </w:r>
    </w:p>
    <w:p w14:paraId="48E37B91" w14:textId="77777777" w:rsidR="0045567B" w:rsidRPr="0045567B" w:rsidRDefault="0045567B" w:rsidP="0045567B">
      <w:pPr>
        <w:pStyle w:val="ds-markdown-paragraph"/>
        <w:shd w:val="clear" w:color="auto" w:fill="FFFFFF"/>
        <w:spacing w:before="240" w:beforeAutospacing="0" w:after="240" w:afterAutospacing="0"/>
        <w:rPr>
          <w:i/>
          <w:iCs/>
          <w:color w:val="0F1115"/>
          <w:sz w:val="28"/>
          <w:szCs w:val="28"/>
        </w:rPr>
      </w:pPr>
      <w:r w:rsidRPr="0045567B">
        <w:rPr>
          <w:rStyle w:val="af4"/>
          <w:i/>
          <w:iCs/>
          <w:color w:val="0F1115"/>
          <w:sz w:val="28"/>
          <w:szCs w:val="28"/>
        </w:rPr>
        <w:t xml:space="preserve">Формула для вычисления расстояния </w:t>
      </w:r>
      <w:proofErr w:type="spellStart"/>
      <w:r w:rsidRPr="0045567B">
        <w:rPr>
          <w:rStyle w:val="af4"/>
          <w:i/>
          <w:iCs/>
          <w:color w:val="0F1115"/>
          <w:sz w:val="28"/>
          <w:szCs w:val="28"/>
        </w:rPr>
        <w:t>Дамерау</w:t>
      </w:r>
      <w:proofErr w:type="spellEnd"/>
      <w:r w:rsidRPr="0045567B">
        <w:rPr>
          <w:rStyle w:val="af4"/>
          <w:i/>
          <w:iCs/>
          <w:color w:val="0F1115"/>
          <w:sz w:val="28"/>
          <w:szCs w:val="28"/>
        </w:rPr>
        <w:t>-Левенштейна:</w:t>
      </w:r>
    </w:p>
    <w:p w14:paraId="5A085067" w14:textId="77777777" w:rsidR="0045567B" w:rsidRPr="0045567B" w:rsidRDefault="0045567B" w:rsidP="0045567B">
      <w:pPr>
        <w:shd w:val="clear" w:color="auto" w:fill="FFFFFF"/>
        <w:spacing w:line="189" w:lineRule="atLeast"/>
        <w:rPr>
          <w:color w:val="0F1115"/>
          <w:sz w:val="28"/>
          <w:szCs w:val="28"/>
          <w:lang w:val="en-US"/>
        </w:rPr>
      </w:pPr>
      <w:r w:rsidRPr="0045567B">
        <w:rPr>
          <w:rStyle w:val="d813de27"/>
          <w:color w:val="0F1115"/>
          <w:sz w:val="28"/>
          <w:szCs w:val="28"/>
          <w:lang w:val="en-US"/>
        </w:rPr>
        <w:t>text</w:t>
      </w:r>
    </w:p>
    <w:p w14:paraId="0C015A62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D[</w:t>
      </w:r>
      <w:proofErr w:type="spellStart"/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i,j</w:t>
      </w:r>
      <w:proofErr w:type="spellEnd"/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] =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min(</w:t>
      </w:r>
      <w:proofErr w:type="gramEnd"/>
    </w:p>
    <w:p w14:paraId="2AF528B6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</w:rPr>
        <w:t>D[</w:t>
      </w:r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i-1, j] +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1,   </w:t>
      </w:r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    // удаление</w:t>
      </w:r>
    </w:p>
    <w:p w14:paraId="1A27900F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</w:rPr>
        <w:t>D[</w:t>
      </w:r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i, j-1] +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1,   </w:t>
      </w:r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    // вставка</w:t>
      </w:r>
    </w:p>
    <w:p w14:paraId="7ACE3CED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</w:rPr>
        <w:t xml:space="preserve">   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D[</w:t>
      </w:r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i-1, j-1] + m(</w:t>
      </w:r>
      <w:proofErr w:type="spellStart"/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i,j</w:t>
      </w:r>
      <w:proofErr w:type="spellEnd"/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 // </w:t>
      </w:r>
      <w:r w:rsidRPr="0045567B">
        <w:rPr>
          <w:rFonts w:ascii="Times New Roman" w:hAnsi="Times New Roman" w:cs="Times New Roman"/>
          <w:color w:val="0F1115"/>
          <w:sz w:val="28"/>
          <w:szCs w:val="28"/>
        </w:rPr>
        <w:t>замена</w:t>
      </w:r>
    </w:p>
    <w:p w14:paraId="55045A1D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)</w:t>
      </w:r>
    </w:p>
    <w:p w14:paraId="2301FAB4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DFBA203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</w:rPr>
        <w:t>где</w:t>
      </w: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m(</w:t>
      </w:r>
      <w:proofErr w:type="spellStart"/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i,j</w:t>
      </w:r>
      <w:proofErr w:type="spellEnd"/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) = 0, </w:t>
      </w:r>
      <w:r w:rsidRPr="0045567B">
        <w:rPr>
          <w:rFonts w:ascii="Times New Roman" w:hAnsi="Times New Roman" w:cs="Times New Roman"/>
          <w:color w:val="0F1115"/>
          <w:sz w:val="28"/>
          <w:szCs w:val="28"/>
        </w:rPr>
        <w:t>если</w:t>
      </w: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s1[</w:t>
      </w:r>
      <w:proofErr w:type="spell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</w:t>
      </w:r>
      <w:proofErr w:type="spell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] == s2[j], </w:t>
      </w:r>
      <w:r w:rsidRPr="0045567B">
        <w:rPr>
          <w:rFonts w:ascii="Times New Roman" w:hAnsi="Times New Roman" w:cs="Times New Roman"/>
          <w:color w:val="0F1115"/>
          <w:sz w:val="28"/>
          <w:szCs w:val="28"/>
        </w:rPr>
        <w:t>иначе</w:t>
      </w: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1</w:t>
      </w:r>
    </w:p>
    <w:p w14:paraId="5982FFAA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14:paraId="11970DE7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</w:rPr>
        <w:t>Дополнительно</w:t>
      </w: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5567B">
        <w:rPr>
          <w:rFonts w:ascii="Times New Roman" w:hAnsi="Times New Roman" w:cs="Times New Roman"/>
          <w:color w:val="0F1115"/>
          <w:sz w:val="28"/>
          <w:szCs w:val="28"/>
        </w:rPr>
        <w:t>для</w:t>
      </w: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5567B">
        <w:rPr>
          <w:rFonts w:ascii="Times New Roman" w:hAnsi="Times New Roman" w:cs="Times New Roman"/>
          <w:color w:val="0F1115"/>
          <w:sz w:val="28"/>
          <w:szCs w:val="28"/>
        </w:rPr>
        <w:t>транспозиции</w:t>
      </w: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6AFD1508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if (</w:t>
      </w:r>
      <w:proofErr w:type="spell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</w:t>
      </w:r>
      <w:proofErr w:type="spell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&gt; 1 &amp;&amp; j &gt; 1 &amp;&amp; s1[</w:t>
      </w:r>
      <w:proofErr w:type="spell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</w:t>
      </w:r>
      <w:proofErr w:type="spell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] == s2[j-1] &amp;&amp; s1[i-1] == s2[j])</w:t>
      </w:r>
    </w:p>
    <w:p w14:paraId="0A1CC401" w14:textId="77777777" w:rsidR="0045567B" w:rsidRPr="0045567B" w:rsidRDefault="0045567B" w:rsidP="0045567B">
      <w:pPr>
        <w:pStyle w:val="HTML0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  D[</w:t>
      </w:r>
      <w:proofErr w:type="spellStart"/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i,j</w:t>
      </w:r>
      <w:proofErr w:type="spellEnd"/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] = min(D[</w:t>
      </w:r>
      <w:proofErr w:type="spellStart"/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i,j</w:t>
      </w:r>
      <w:proofErr w:type="spellEnd"/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], </w:t>
      </w:r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D[</w:t>
      </w:r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i-2, j-2] + m(</w:t>
      </w:r>
      <w:proofErr w:type="spellStart"/>
      <w:proofErr w:type="gramStart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i,j</w:t>
      </w:r>
      <w:proofErr w:type="spellEnd"/>
      <w:proofErr w:type="gramEnd"/>
      <w:r w:rsidRPr="0045567B">
        <w:rPr>
          <w:rFonts w:ascii="Times New Roman" w:hAnsi="Times New Roman" w:cs="Times New Roman"/>
          <w:color w:val="0F1115"/>
          <w:sz w:val="28"/>
          <w:szCs w:val="28"/>
          <w:lang w:val="en-US"/>
        </w:rPr>
        <w:t>))</w:t>
      </w:r>
    </w:p>
    <w:p w14:paraId="7E64E483" w14:textId="6ECFDC68" w:rsidR="00F268E4" w:rsidRPr="0045567B" w:rsidRDefault="00F268E4" w:rsidP="0045567B">
      <w:pPr>
        <w:spacing w:line="360" w:lineRule="auto"/>
        <w:rPr>
          <w:sz w:val="28"/>
          <w:szCs w:val="28"/>
          <w:lang w:val="en-US"/>
        </w:rPr>
      </w:pPr>
    </w:p>
    <w:p w14:paraId="159E224E" w14:textId="77777777" w:rsidR="0045567B" w:rsidRDefault="0045567B" w:rsidP="0045567B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/>
          <w:i w:val="0"/>
          <w:iCs w:val="0"/>
          <w:color w:val="0F1115"/>
          <w:sz w:val="32"/>
          <w:szCs w:val="32"/>
        </w:rPr>
      </w:pPr>
      <w:r w:rsidRPr="0045567B">
        <w:rPr>
          <w:rFonts w:ascii="Times New Roman" w:hAnsi="Times New Roman"/>
          <w:i w:val="0"/>
          <w:iCs w:val="0"/>
          <w:color w:val="0F1115"/>
          <w:sz w:val="32"/>
          <w:szCs w:val="32"/>
        </w:rPr>
        <w:t>Результаты выполнения программы</w:t>
      </w:r>
    </w:p>
    <w:p w14:paraId="1A0F666E" w14:textId="09A173DC" w:rsidR="0045567B" w:rsidRDefault="009B4329" w:rsidP="009B432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E66CEE" wp14:editId="541816B3">
            <wp:extent cx="6299835" cy="3408045"/>
            <wp:effectExtent l="0" t="0" r="0" b="0"/>
            <wp:docPr id="11734050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050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6762" w14:textId="7FEB79CD" w:rsidR="009B4329" w:rsidRDefault="009B4329" w:rsidP="009B432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Рис. 1 «Результат выполнения программы»</w:t>
      </w:r>
    </w:p>
    <w:p w14:paraId="2D289AD6" w14:textId="77777777" w:rsidR="009B4329" w:rsidRDefault="009B4329" w:rsidP="009B432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/>
          <w:i w:val="0"/>
          <w:iCs w:val="0"/>
          <w:color w:val="0F1115"/>
          <w:sz w:val="32"/>
          <w:szCs w:val="32"/>
        </w:rPr>
      </w:pPr>
      <w:r w:rsidRPr="009B4329">
        <w:rPr>
          <w:rFonts w:ascii="Times New Roman" w:hAnsi="Times New Roman"/>
          <w:i w:val="0"/>
          <w:iCs w:val="0"/>
          <w:color w:val="0F1115"/>
          <w:sz w:val="32"/>
          <w:szCs w:val="32"/>
        </w:rPr>
        <w:t>Листинг программы</w:t>
      </w:r>
    </w:p>
    <w:p w14:paraId="4BE45B5C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using </w:t>
      </w:r>
      <w:proofErr w:type="gramStart"/>
      <w:r w:rsidRPr="009B4329">
        <w:rPr>
          <w:lang w:val="en-US"/>
        </w:rPr>
        <w:t>System;</w:t>
      </w:r>
      <w:proofErr w:type="gramEnd"/>
    </w:p>
    <w:p w14:paraId="1291C55F" w14:textId="77777777" w:rsidR="009B4329" w:rsidRPr="009B4329" w:rsidRDefault="009B4329" w:rsidP="009B4329">
      <w:pPr>
        <w:rPr>
          <w:lang w:val="en-US"/>
        </w:rPr>
      </w:pPr>
    </w:p>
    <w:p w14:paraId="7D4D8508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namespace </w:t>
      </w:r>
      <w:proofErr w:type="spellStart"/>
      <w:r w:rsidRPr="009B4329">
        <w:rPr>
          <w:lang w:val="en-US"/>
        </w:rPr>
        <w:t>DamerauLevenshteinHomework</w:t>
      </w:r>
      <w:proofErr w:type="spellEnd"/>
    </w:p>
    <w:p w14:paraId="21F5749A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>{</w:t>
      </w:r>
    </w:p>
    <w:p w14:paraId="6086F29D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internal class Program</w:t>
      </w:r>
    </w:p>
    <w:p w14:paraId="3416537E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lastRenderedPageBreak/>
        <w:t xml:space="preserve">    {</w:t>
      </w:r>
    </w:p>
    <w:p w14:paraId="578DD62C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static void Main(</w:t>
      </w:r>
      <w:proofErr w:type="gramStart"/>
      <w:r w:rsidRPr="009B4329">
        <w:rPr>
          <w:lang w:val="en-US"/>
        </w:rPr>
        <w:t>string[</w:t>
      </w:r>
      <w:proofErr w:type="gramEnd"/>
      <w:r w:rsidRPr="009B4329">
        <w:rPr>
          <w:lang w:val="en-US"/>
        </w:rPr>
        <w:t xml:space="preserve">] </w:t>
      </w:r>
      <w:proofErr w:type="spellStart"/>
      <w:r w:rsidRPr="009B4329">
        <w:rPr>
          <w:lang w:val="en-US"/>
        </w:rPr>
        <w:t>args</w:t>
      </w:r>
      <w:proofErr w:type="spellEnd"/>
      <w:r w:rsidRPr="009B4329">
        <w:rPr>
          <w:lang w:val="en-US"/>
        </w:rPr>
        <w:t>)</w:t>
      </w:r>
    </w:p>
    <w:p w14:paraId="775E482C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{</w:t>
      </w:r>
    </w:p>
    <w:p w14:paraId="7703B94A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</w:t>
      </w:r>
      <w:proofErr w:type="spellStart"/>
      <w:r w:rsidRPr="009B4329">
        <w:rPr>
          <w:lang w:val="en-US"/>
        </w:rPr>
        <w:t>Console.OutputEncoding</w:t>
      </w:r>
      <w:proofErr w:type="spellEnd"/>
      <w:r w:rsidRPr="009B4329">
        <w:rPr>
          <w:lang w:val="en-US"/>
        </w:rPr>
        <w:t xml:space="preserve"> = </w:t>
      </w:r>
      <w:proofErr w:type="gramStart"/>
      <w:r w:rsidRPr="009B4329">
        <w:rPr>
          <w:lang w:val="en-US"/>
        </w:rPr>
        <w:t>System.Text.Encoding.UTF</w:t>
      </w:r>
      <w:proofErr w:type="gramEnd"/>
      <w:r w:rsidRPr="009B4329">
        <w:rPr>
          <w:lang w:val="en-US"/>
        </w:rPr>
        <w:t>8;</w:t>
      </w:r>
    </w:p>
    <w:p w14:paraId="64E84F15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</w:t>
      </w:r>
      <w:proofErr w:type="spellStart"/>
      <w:r w:rsidRPr="009B4329">
        <w:rPr>
          <w:lang w:val="en-US"/>
        </w:rPr>
        <w:t>Console.InputEncoding</w:t>
      </w:r>
      <w:proofErr w:type="spellEnd"/>
      <w:r w:rsidRPr="009B4329">
        <w:rPr>
          <w:lang w:val="en-US"/>
        </w:rPr>
        <w:t xml:space="preserve"> = </w:t>
      </w:r>
      <w:proofErr w:type="gramStart"/>
      <w:r w:rsidRPr="009B4329">
        <w:rPr>
          <w:lang w:val="en-US"/>
        </w:rPr>
        <w:t>System.Text.Encoding.UTF</w:t>
      </w:r>
      <w:proofErr w:type="gramEnd"/>
      <w:r w:rsidRPr="009B4329">
        <w:rPr>
          <w:lang w:val="en-US"/>
        </w:rPr>
        <w:t>8;</w:t>
      </w:r>
    </w:p>
    <w:p w14:paraId="3F2EB491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</w:t>
      </w:r>
    </w:p>
    <w:p w14:paraId="7DD1F3A4" w14:textId="77777777" w:rsidR="009B4329" w:rsidRDefault="009B4329" w:rsidP="009B4329">
      <w:r w:rsidRPr="009B4329">
        <w:rPr>
          <w:lang w:val="en-US"/>
        </w:rPr>
        <w:t xml:space="preserve">            </w:t>
      </w:r>
      <w:proofErr w:type="spellStart"/>
      <w:r>
        <w:t>Console.WriteLine</w:t>
      </w:r>
      <w:proofErr w:type="spellEnd"/>
      <w:r>
        <w:t xml:space="preserve">("=== Программа вычисления расстояния </w:t>
      </w:r>
      <w:proofErr w:type="spellStart"/>
      <w:r>
        <w:t>Дамерау</w:t>
      </w:r>
      <w:proofErr w:type="spellEnd"/>
      <w:r>
        <w:t>-Левенштейна ===");</w:t>
      </w:r>
    </w:p>
    <w:p w14:paraId="7A7CDA07" w14:textId="77777777" w:rsidR="009B4329" w:rsidRDefault="009B4329" w:rsidP="009B4329">
      <w:r>
        <w:t xml:space="preserve">            </w:t>
      </w:r>
      <w:proofErr w:type="spellStart"/>
      <w:r>
        <w:t>Console.WriteLine</w:t>
      </w:r>
      <w:proofErr w:type="spellEnd"/>
      <w:r>
        <w:t>("Для выхода введите '</w:t>
      </w:r>
      <w:proofErr w:type="spellStart"/>
      <w:r>
        <w:t>exit</w:t>
      </w:r>
      <w:proofErr w:type="spellEnd"/>
      <w:r>
        <w:t>' в качестве первой строки\n");</w:t>
      </w:r>
    </w:p>
    <w:p w14:paraId="22C53DB3" w14:textId="77777777" w:rsidR="009B4329" w:rsidRDefault="009B4329" w:rsidP="009B4329"/>
    <w:p w14:paraId="03DCB8F3" w14:textId="77777777" w:rsidR="009B4329" w:rsidRDefault="009B4329" w:rsidP="009B4329">
      <w:r>
        <w:t xml:space="preserve">            </w:t>
      </w:r>
      <w:proofErr w:type="spellStart"/>
      <w:r>
        <w:t>while</w:t>
      </w:r>
      <w:proofErr w:type="spellEnd"/>
      <w:r>
        <w:t xml:space="preserve"> (</w:t>
      </w:r>
      <w:proofErr w:type="spellStart"/>
      <w:r>
        <w:t>true</w:t>
      </w:r>
      <w:proofErr w:type="spellEnd"/>
      <w:r>
        <w:t>)</w:t>
      </w:r>
    </w:p>
    <w:p w14:paraId="45AFE93D" w14:textId="77777777" w:rsidR="009B4329" w:rsidRDefault="009B4329" w:rsidP="009B4329">
      <w:r>
        <w:t xml:space="preserve">            {</w:t>
      </w:r>
    </w:p>
    <w:p w14:paraId="0893B463" w14:textId="77777777" w:rsidR="009B4329" w:rsidRDefault="009B4329" w:rsidP="009B4329">
      <w:r>
        <w:t xml:space="preserve">                </w:t>
      </w:r>
      <w:proofErr w:type="spellStart"/>
      <w:r>
        <w:t>Console.Write</w:t>
      </w:r>
      <w:proofErr w:type="spellEnd"/>
      <w:r>
        <w:t>("Введите первую строку: ");</w:t>
      </w:r>
    </w:p>
    <w:p w14:paraId="257BEAAC" w14:textId="77777777" w:rsidR="009B4329" w:rsidRPr="009B4329" w:rsidRDefault="009B4329" w:rsidP="009B4329">
      <w:pPr>
        <w:rPr>
          <w:lang w:val="en-US"/>
        </w:rPr>
      </w:pPr>
      <w:r>
        <w:t xml:space="preserve">                </w:t>
      </w:r>
      <w:r w:rsidRPr="009B4329">
        <w:rPr>
          <w:lang w:val="en-US"/>
        </w:rPr>
        <w:t xml:space="preserve">string str1 = </w:t>
      </w:r>
      <w:proofErr w:type="spellStart"/>
      <w:r w:rsidRPr="009B4329">
        <w:rPr>
          <w:lang w:val="en-US"/>
        </w:rPr>
        <w:t>Console.ReadLine</w:t>
      </w:r>
      <w:proofErr w:type="spellEnd"/>
      <w:r w:rsidRPr="009B4329">
        <w:rPr>
          <w:lang w:val="en-US"/>
        </w:rPr>
        <w:t>(</w:t>
      </w:r>
      <w:proofErr w:type="gramStart"/>
      <w:r w:rsidRPr="009B4329">
        <w:rPr>
          <w:lang w:val="en-US"/>
        </w:rPr>
        <w:t>);</w:t>
      </w:r>
      <w:proofErr w:type="gramEnd"/>
    </w:p>
    <w:p w14:paraId="1DE67E83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</w:t>
      </w:r>
    </w:p>
    <w:p w14:paraId="2E9019A5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if (</w:t>
      </w:r>
      <w:proofErr w:type="spellStart"/>
      <w:proofErr w:type="gramStart"/>
      <w:r w:rsidRPr="009B4329">
        <w:rPr>
          <w:lang w:val="en-US"/>
        </w:rPr>
        <w:t>string.IsNullOrEmpty</w:t>
      </w:r>
      <w:proofErr w:type="spellEnd"/>
      <w:proofErr w:type="gramEnd"/>
      <w:r w:rsidRPr="009B4329">
        <w:rPr>
          <w:lang w:val="en-US"/>
        </w:rPr>
        <w:t>(str1))</w:t>
      </w:r>
    </w:p>
    <w:p w14:paraId="69348F4D" w14:textId="77777777" w:rsidR="009B4329" w:rsidRDefault="009B4329" w:rsidP="009B4329">
      <w:r w:rsidRPr="009B4329">
        <w:rPr>
          <w:lang w:val="en-US"/>
        </w:rPr>
        <w:t xml:space="preserve">                </w:t>
      </w:r>
      <w:r>
        <w:t>{</w:t>
      </w:r>
    </w:p>
    <w:p w14:paraId="206A7E4D" w14:textId="77777777" w:rsidR="009B4329" w:rsidRDefault="009B4329" w:rsidP="009B4329">
      <w:r>
        <w:t xml:space="preserve">                    </w:t>
      </w:r>
      <w:proofErr w:type="spellStart"/>
      <w:r>
        <w:t>Console.WriteLine</w:t>
      </w:r>
      <w:proofErr w:type="spellEnd"/>
      <w:r>
        <w:t>("Строка не может быть пустой. Попробуйте снова.\n");</w:t>
      </w:r>
    </w:p>
    <w:p w14:paraId="307C1715" w14:textId="77777777" w:rsidR="009B4329" w:rsidRDefault="009B4329" w:rsidP="009B4329">
      <w:r>
        <w:t xml:space="preserve">                    </w:t>
      </w:r>
      <w:proofErr w:type="spellStart"/>
      <w:r>
        <w:t>continue</w:t>
      </w:r>
      <w:proofErr w:type="spellEnd"/>
      <w:r>
        <w:t>;</w:t>
      </w:r>
    </w:p>
    <w:p w14:paraId="238E4291" w14:textId="77777777" w:rsidR="009B4329" w:rsidRDefault="009B4329" w:rsidP="009B4329">
      <w:r>
        <w:t xml:space="preserve">                }</w:t>
      </w:r>
    </w:p>
    <w:p w14:paraId="239C8886" w14:textId="77777777" w:rsidR="009B4329" w:rsidRDefault="009B4329" w:rsidP="009B4329"/>
    <w:p w14:paraId="472E39F9" w14:textId="77777777" w:rsidR="009B4329" w:rsidRDefault="009B4329" w:rsidP="009B4329">
      <w:r>
        <w:t xml:space="preserve">                </w:t>
      </w:r>
      <w:proofErr w:type="spellStart"/>
      <w:r>
        <w:t>if</w:t>
      </w:r>
      <w:proofErr w:type="spellEnd"/>
      <w:r>
        <w:t xml:space="preserve"> (str1.ToLower() == "</w:t>
      </w:r>
      <w:proofErr w:type="spellStart"/>
      <w:r>
        <w:t>exit</w:t>
      </w:r>
      <w:proofErr w:type="spellEnd"/>
      <w:r>
        <w:t>")</w:t>
      </w:r>
    </w:p>
    <w:p w14:paraId="5372CF43" w14:textId="77777777" w:rsidR="009B4329" w:rsidRDefault="009B4329" w:rsidP="009B4329">
      <w:r>
        <w:t xml:space="preserve">                {</w:t>
      </w:r>
    </w:p>
    <w:p w14:paraId="768613F4" w14:textId="77777777" w:rsidR="009B4329" w:rsidRDefault="009B4329" w:rsidP="009B4329">
      <w:r>
        <w:t xml:space="preserve">                    </w:t>
      </w:r>
      <w:proofErr w:type="spellStart"/>
      <w:r>
        <w:t>Console.WriteLine</w:t>
      </w:r>
      <w:proofErr w:type="spellEnd"/>
      <w:r>
        <w:t>("Программа завершена.");</w:t>
      </w:r>
    </w:p>
    <w:p w14:paraId="10B876F2" w14:textId="77777777" w:rsidR="009B4329" w:rsidRDefault="009B4329" w:rsidP="009B4329">
      <w:r>
        <w:t xml:space="preserve">                    </w:t>
      </w:r>
      <w:proofErr w:type="spellStart"/>
      <w:r>
        <w:t>break</w:t>
      </w:r>
      <w:proofErr w:type="spellEnd"/>
      <w:r>
        <w:t>;</w:t>
      </w:r>
    </w:p>
    <w:p w14:paraId="0FB7ECC5" w14:textId="77777777" w:rsidR="009B4329" w:rsidRDefault="009B4329" w:rsidP="009B4329">
      <w:r>
        <w:t xml:space="preserve">                }</w:t>
      </w:r>
    </w:p>
    <w:p w14:paraId="1E0306A7" w14:textId="77777777" w:rsidR="009B4329" w:rsidRDefault="009B4329" w:rsidP="009B4329"/>
    <w:p w14:paraId="7522FA46" w14:textId="77777777" w:rsidR="009B4329" w:rsidRDefault="009B4329" w:rsidP="009B4329">
      <w:r>
        <w:t xml:space="preserve">                </w:t>
      </w:r>
      <w:proofErr w:type="spellStart"/>
      <w:r>
        <w:t>Console.Write</w:t>
      </w:r>
      <w:proofErr w:type="spellEnd"/>
      <w:r>
        <w:t>("Введите вторую строку: ");</w:t>
      </w:r>
    </w:p>
    <w:p w14:paraId="59E845D1" w14:textId="77777777" w:rsidR="009B4329" w:rsidRPr="009B4329" w:rsidRDefault="009B4329" w:rsidP="009B4329">
      <w:pPr>
        <w:rPr>
          <w:lang w:val="en-US"/>
        </w:rPr>
      </w:pPr>
      <w:r>
        <w:t xml:space="preserve">                </w:t>
      </w:r>
      <w:r w:rsidRPr="009B4329">
        <w:rPr>
          <w:lang w:val="en-US"/>
        </w:rPr>
        <w:t xml:space="preserve">string str2 = </w:t>
      </w:r>
      <w:proofErr w:type="spellStart"/>
      <w:r w:rsidRPr="009B4329">
        <w:rPr>
          <w:lang w:val="en-US"/>
        </w:rPr>
        <w:t>Console.ReadLine</w:t>
      </w:r>
      <w:proofErr w:type="spellEnd"/>
      <w:r w:rsidRPr="009B4329">
        <w:rPr>
          <w:lang w:val="en-US"/>
        </w:rPr>
        <w:t>(</w:t>
      </w:r>
      <w:proofErr w:type="gramStart"/>
      <w:r w:rsidRPr="009B4329">
        <w:rPr>
          <w:lang w:val="en-US"/>
        </w:rPr>
        <w:t>);</w:t>
      </w:r>
      <w:proofErr w:type="gramEnd"/>
    </w:p>
    <w:p w14:paraId="3ECB3C77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</w:t>
      </w:r>
    </w:p>
    <w:p w14:paraId="15DB7D65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if (</w:t>
      </w:r>
      <w:proofErr w:type="spellStart"/>
      <w:proofErr w:type="gramStart"/>
      <w:r w:rsidRPr="009B4329">
        <w:rPr>
          <w:lang w:val="en-US"/>
        </w:rPr>
        <w:t>string.IsNullOrEmpty</w:t>
      </w:r>
      <w:proofErr w:type="spellEnd"/>
      <w:proofErr w:type="gramEnd"/>
      <w:r w:rsidRPr="009B4329">
        <w:rPr>
          <w:lang w:val="en-US"/>
        </w:rPr>
        <w:t>(str2))</w:t>
      </w:r>
    </w:p>
    <w:p w14:paraId="20664F34" w14:textId="77777777" w:rsidR="009B4329" w:rsidRDefault="009B4329" w:rsidP="009B4329">
      <w:r w:rsidRPr="009B4329">
        <w:rPr>
          <w:lang w:val="en-US"/>
        </w:rPr>
        <w:t xml:space="preserve">                </w:t>
      </w:r>
      <w:r>
        <w:t>{</w:t>
      </w:r>
    </w:p>
    <w:p w14:paraId="0FF94A9F" w14:textId="77777777" w:rsidR="009B4329" w:rsidRDefault="009B4329" w:rsidP="009B4329">
      <w:r>
        <w:t xml:space="preserve">                    </w:t>
      </w:r>
      <w:proofErr w:type="spellStart"/>
      <w:r>
        <w:t>Console.WriteLine</w:t>
      </w:r>
      <w:proofErr w:type="spellEnd"/>
      <w:r>
        <w:t>("Строка не может быть пустой. Попробуйте снова.\n");</w:t>
      </w:r>
    </w:p>
    <w:p w14:paraId="69B0693C" w14:textId="77777777" w:rsidR="009B4329" w:rsidRDefault="009B4329" w:rsidP="009B4329">
      <w:r>
        <w:t xml:space="preserve">                    </w:t>
      </w:r>
      <w:proofErr w:type="spellStart"/>
      <w:r>
        <w:t>continue</w:t>
      </w:r>
      <w:proofErr w:type="spellEnd"/>
      <w:r>
        <w:t>;</w:t>
      </w:r>
    </w:p>
    <w:p w14:paraId="2FC21AD5" w14:textId="77777777" w:rsidR="009B4329" w:rsidRDefault="009B4329" w:rsidP="009B4329">
      <w:r>
        <w:t xml:space="preserve">                }</w:t>
      </w:r>
    </w:p>
    <w:p w14:paraId="448C36C5" w14:textId="77777777" w:rsidR="009B4329" w:rsidRDefault="009B4329" w:rsidP="009B4329"/>
    <w:p w14:paraId="521DF1CA" w14:textId="77777777" w:rsidR="009B4329" w:rsidRDefault="009B4329" w:rsidP="009B4329">
      <w:r>
        <w:t xml:space="preserve">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distance</w:t>
      </w:r>
      <w:proofErr w:type="spellEnd"/>
      <w:r>
        <w:t xml:space="preserve"> = </w:t>
      </w:r>
      <w:proofErr w:type="spellStart"/>
      <w:proofErr w:type="gramStart"/>
      <w:r>
        <w:t>DamerauLevenshteinDistance</w:t>
      </w:r>
      <w:proofErr w:type="spellEnd"/>
      <w:r>
        <w:t>(</w:t>
      </w:r>
      <w:proofErr w:type="gramEnd"/>
      <w:r>
        <w:t>str1, str2);</w:t>
      </w:r>
    </w:p>
    <w:p w14:paraId="61D1C47F" w14:textId="77777777" w:rsidR="009B4329" w:rsidRDefault="009B4329" w:rsidP="009B4329">
      <w:r>
        <w:t xml:space="preserve">                </w:t>
      </w:r>
      <w:proofErr w:type="spellStart"/>
      <w:r>
        <w:t>Console.WriteLine</w:t>
      </w:r>
      <w:proofErr w:type="spellEnd"/>
      <w:r>
        <w:t>($"Результат: расстояние между '{str1}' и '{str2}' = {</w:t>
      </w:r>
      <w:proofErr w:type="spellStart"/>
      <w:r>
        <w:t>distance</w:t>
      </w:r>
      <w:proofErr w:type="spellEnd"/>
      <w:r>
        <w:t>}\n");</w:t>
      </w:r>
    </w:p>
    <w:p w14:paraId="476C2E7A" w14:textId="77777777" w:rsidR="009B4329" w:rsidRDefault="009B4329" w:rsidP="009B4329">
      <w:r>
        <w:t xml:space="preserve">            }</w:t>
      </w:r>
    </w:p>
    <w:p w14:paraId="1C3FDF35" w14:textId="77777777" w:rsidR="009B4329" w:rsidRDefault="009B4329" w:rsidP="009B4329">
      <w:r>
        <w:t xml:space="preserve">        }</w:t>
      </w:r>
    </w:p>
    <w:p w14:paraId="5962A269" w14:textId="77777777" w:rsidR="009B4329" w:rsidRDefault="009B4329" w:rsidP="009B4329"/>
    <w:p w14:paraId="37FD6BCA" w14:textId="77777777" w:rsidR="009B4329" w:rsidRDefault="009B4329" w:rsidP="009B4329">
      <w:r>
        <w:t xml:space="preserve">        /// &lt;</w:t>
      </w:r>
      <w:proofErr w:type="spellStart"/>
      <w:r>
        <w:t>summary</w:t>
      </w:r>
      <w:proofErr w:type="spellEnd"/>
      <w:r>
        <w:t>&gt;</w:t>
      </w:r>
    </w:p>
    <w:p w14:paraId="101CEF77" w14:textId="77777777" w:rsidR="009B4329" w:rsidRDefault="009B4329" w:rsidP="009B4329">
      <w:r>
        <w:t xml:space="preserve">        /// Вычисление расстояния </w:t>
      </w:r>
      <w:proofErr w:type="spellStart"/>
      <w:r>
        <w:t>Дамерау</w:t>
      </w:r>
      <w:proofErr w:type="spellEnd"/>
      <w:r>
        <w:t>-Левенштейна (алгоритм Вагнера-Фишера)</w:t>
      </w:r>
    </w:p>
    <w:p w14:paraId="411B5BDB" w14:textId="77777777" w:rsidR="009B4329" w:rsidRPr="009B4329" w:rsidRDefault="009B4329" w:rsidP="009B4329">
      <w:pPr>
        <w:rPr>
          <w:lang w:val="en-US"/>
        </w:rPr>
      </w:pPr>
      <w:r>
        <w:t xml:space="preserve">        </w:t>
      </w:r>
      <w:r w:rsidRPr="009B4329">
        <w:rPr>
          <w:lang w:val="en-US"/>
        </w:rPr>
        <w:t>/// &lt;/summary&gt;</w:t>
      </w:r>
    </w:p>
    <w:p w14:paraId="519FC02B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public static int </w:t>
      </w:r>
      <w:proofErr w:type="spellStart"/>
      <w:proofErr w:type="gramStart"/>
      <w:r w:rsidRPr="009B4329">
        <w:rPr>
          <w:lang w:val="en-US"/>
        </w:rPr>
        <w:t>DamerauLevenshteinDistance</w:t>
      </w:r>
      <w:proofErr w:type="spellEnd"/>
      <w:r w:rsidRPr="009B4329">
        <w:rPr>
          <w:lang w:val="en-US"/>
        </w:rPr>
        <w:t>(</w:t>
      </w:r>
      <w:proofErr w:type="gramEnd"/>
      <w:r w:rsidRPr="009B4329">
        <w:rPr>
          <w:lang w:val="en-US"/>
        </w:rPr>
        <w:t>string str1Param, string str2Param)</w:t>
      </w:r>
    </w:p>
    <w:p w14:paraId="789C02C4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{</w:t>
      </w:r>
    </w:p>
    <w:p w14:paraId="14230E8B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// </w:t>
      </w:r>
      <w:r>
        <w:t>Проверка</w:t>
      </w:r>
      <w:r w:rsidRPr="009B4329">
        <w:rPr>
          <w:lang w:val="en-US"/>
        </w:rPr>
        <w:t xml:space="preserve"> </w:t>
      </w:r>
      <w:r>
        <w:t>на</w:t>
      </w:r>
      <w:r w:rsidRPr="009B4329">
        <w:rPr>
          <w:lang w:val="en-US"/>
        </w:rPr>
        <w:t xml:space="preserve"> null</w:t>
      </w:r>
    </w:p>
    <w:p w14:paraId="1FF1AF35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if (str1Param == null || str2Param == null)</w:t>
      </w:r>
    </w:p>
    <w:p w14:paraId="15DB4D63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return </w:t>
      </w:r>
      <w:proofErr w:type="gramStart"/>
      <w:r w:rsidRPr="009B4329">
        <w:rPr>
          <w:lang w:val="en-US"/>
        </w:rPr>
        <w:t>-1;</w:t>
      </w:r>
      <w:proofErr w:type="gramEnd"/>
    </w:p>
    <w:p w14:paraId="19348D3C" w14:textId="77777777" w:rsidR="009B4329" w:rsidRPr="009B4329" w:rsidRDefault="009B4329" w:rsidP="009B4329">
      <w:pPr>
        <w:rPr>
          <w:lang w:val="en-US"/>
        </w:rPr>
      </w:pPr>
    </w:p>
    <w:p w14:paraId="101AE81A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int str1Len = str1Param.</w:t>
      </w:r>
      <w:proofErr w:type="gramStart"/>
      <w:r w:rsidRPr="009B4329">
        <w:rPr>
          <w:lang w:val="en-US"/>
        </w:rPr>
        <w:t>Length;</w:t>
      </w:r>
      <w:proofErr w:type="gramEnd"/>
    </w:p>
    <w:p w14:paraId="7346F4D9" w14:textId="77777777" w:rsidR="009B4329" w:rsidRDefault="009B4329" w:rsidP="009B4329">
      <w:r w:rsidRPr="009B4329">
        <w:rPr>
          <w:lang w:val="en-US"/>
        </w:rPr>
        <w:t xml:space="preserve">            </w:t>
      </w:r>
      <w:proofErr w:type="spellStart"/>
      <w:r>
        <w:t>int</w:t>
      </w:r>
      <w:proofErr w:type="spellEnd"/>
      <w:r>
        <w:t xml:space="preserve"> str2Len = str2Param.Length;</w:t>
      </w:r>
    </w:p>
    <w:p w14:paraId="042C2D02" w14:textId="77777777" w:rsidR="009B4329" w:rsidRDefault="009B4329" w:rsidP="009B4329"/>
    <w:p w14:paraId="2DC76917" w14:textId="77777777" w:rsidR="009B4329" w:rsidRDefault="009B4329" w:rsidP="009B4329">
      <w:r>
        <w:t xml:space="preserve">            // Если хотя бы одна строка пустая</w:t>
      </w:r>
    </w:p>
    <w:p w14:paraId="56175625" w14:textId="77777777" w:rsidR="009B4329" w:rsidRPr="009B4329" w:rsidRDefault="009B4329" w:rsidP="009B4329">
      <w:pPr>
        <w:rPr>
          <w:lang w:val="en-US"/>
        </w:rPr>
      </w:pPr>
      <w:r>
        <w:t xml:space="preserve">            </w:t>
      </w:r>
      <w:r w:rsidRPr="009B4329">
        <w:rPr>
          <w:lang w:val="en-US"/>
        </w:rPr>
        <w:t xml:space="preserve">if (str1Len == 0) return </w:t>
      </w:r>
      <w:proofErr w:type="gramStart"/>
      <w:r w:rsidRPr="009B4329">
        <w:rPr>
          <w:lang w:val="en-US"/>
        </w:rPr>
        <w:t>str2Len;</w:t>
      </w:r>
      <w:proofErr w:type="gramEnd"/>
    </w:p>
    <w:p w14:paraId="5850AB85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if (str2Len == 0) return </w:t>
      </w:r>
      <w:proofErr w:type="gramStart"/>
      <w:r w:rsidRPr="009B4329">
        <w:rPr>
          <w:lang w:val="en-US"/>
        </w:rPr>
        <w:t>str1Len;</w:t>
      </w:r>
      <w:proofErr w:type="gramEnd"/>
    </w:p>
    <w:p w14:paraId="29D1049B" w14:textId="77777777" w:rsidR="009B4329" w:rsidRPr="009B4329" w:rsidRDefault="009B4329" w:rsidP="009B4329">
      <w:pPr>
        <w:rPr>
          <w:lang w:val="en-US"/>
        </w:rPr>
      </w:pPr>
    </w:p>
    <w:p w14:paraId="52AA6861" w14:textId="77777777" w:rsidR="009B4329" w:rsidRDefault="009B4329" w:rsidP="009B4329">
      <w:r w:rsidRPr="009B4329">
        <w:rPr>
          <w:lang w:val="en-US"/>
        </w:rPr>
        <w:t xml:space="preserve">            </w:t>
      </w:r>
      <w:r>
        <w:t xml:space="preserve">// Приведение строк к верхнему регистру (для </w:t>
      </w:r>
      <w:proofErr w:type="spellStart"/>
      <w:r>
        <w:t>регистронезависимого</w:t>
      </w:r>
      <w:proofErr w:type="spellEnd"/>
      <w:r>
        <w:t xml:space="preserve"> сравнения)</w:t>
      </w:r>
    </w:p>
    <w:p w14:paraId="6E73224F" w14:textId="77777777" w:rsidR="009B4329" w:rsidRPr="009B4329" w:rsidRDefault="009B4329" w:rsidP="009B4329">
      <w:pPr>
        <w:rPr>
          <w:lang w:val="en-US"/>
        </w:rPr>
      </w:pPr>
      <w:r>
        <w:t xml:space="preserve">            </w:t>
      </w:r>
      <w:r w:rsidRPr="009B4329">
        <w:rPr>
          <w:lang w:val="en-US"/>
        </w:rPr>
        <w:t>string str1 = str1Param.ToUpper(</w:t>
      </w:r>
      <w:proofErr w:type="gramStart"/>
      <w:r w:rsidRPr="009B4329">
        <w:rPr>
          <w:lang w:val="en-US"/>
        </w:rPr>
        <w:t>);</w:t>
      </w:r>
      <w:proofErr w:type="gramEnd"/>
    </w:p>
    <w:p w14:paraId="51F81F11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string str2 = str2Param.ToUpper(</w:t>
      </w:r>
      <w:proofErr w:type="gramStart"/>
      <w:r w:rsidRPr="009B4329">
        <w:rPr>
          <w:lang w:val="en-US"/>
        </w:rPr>
        <w:t>);</w:t>
      </w:r>
      <w:proofErr w:type="gramEnd"/>
    </w:p>
    <w:p w14:paraId="36CCBE72" w14:textId="77777777" w:rsidR="009B4329" w:rsidRPr="009B4329" w:rsidRDefault="009B4329" w:rsidP="009B4329">
      <w:pPr>
        <w:rPr>
          <w:lang w:val="en-US"/>
        </w:rPr>
      </w:pPr>
    </w:p>
    <w:p w14:paraId="67B2EB23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// </w:t>
      </w:r>
      <w:r>
        <w:t>Объявление</w:t>
      </w:r>
      <w:r w:rsidRPr="009B4329">
        <w:rPr>
          <w:lang w:val="en-US"/>
        </w:rPr>
        <w:t xml:space="preserve"> </w:t>
      </w:r>
      <w:r>
        <w:t>матрицы</w:t>
      </w:r>
    </w:p>
    <w:p w14:paraId="55F381BE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</w:t>
      </w:r>
      <w:proofErr w:type="gramStart"/>
      <w:r w:rsidRPr="009B4329">
        <w:rPr>
          <w:lang w:val="en-US"/>
        </w:rPr>
        <w:t>int[</w:t>
      </w:r>
      <w:proofErr w:type="gramEnd"/>
      <w:r w:rsidRPr="009B4329">
        <w:rPr>
          <w:lang w:val="en-US"/>
        </w:rPr>
        <w:t xml:space="preserve">,] matrix = new </w:t>
      </w:r>
      <w:proofErr w:type="gramStart"/>
      <w:r w:rsidRPr="009B4329">
        <w:rPr>
          <w:lang w:val="en-US"/>
        </w:rPr>
        <w:t>int[</w:t>
      </w:r>
      <w:proofErr w:type="gramEnd"/>
      <w:r w:rsidRPr="009B4329">
        <w:rPr>
          <w:lang w:val="en-US"/>
        </w:rPr>
        <w:t>str1Len + 1, str2Len + 1</w:t>
      </w:r>
      <w:proofErr w:type="gramStart"/>
      <w:r w:rsidRPr="009B4329">
        <w:rPr>
          <w:lang w:val="en-US"/>
        </w:rPr>
        <w:t>];</w:t>
      </w:r>
      <w:proofErr w:type="gramEnd"/>
    </w:p>
    <w:p w14:paraId="79C542AB" w14:textId="77777777" w:rsidR="009B4329" w:rsidRPr="009B4329" w:rsidRDefault="009B4329" w:rsidP="009B4329">
      <w:pPr>
        <w:rPr>
          <w:lang w:val="en-US"/>
        </w:rPr>
      </w:pPr>
    </w:p>
    <w:p w14:paraId="1F9B8280" w14:textId="77777777" w:rsidR="009B4329" w:rsidRDefault="009B4329" w:rsidP="009B4329">
      <w:r w:rsidRPr="009B4329">
        <w:rPr>
          <w:lang w:val="en-US"/>
        </w:rPr>
        <w:t xml:space="preserve">            </w:t>
      </w:r>
      <w:r>
        <w:t>// Инициализация нулевой строки и нулевого столбца</w:t>
      </w:r>
    </w:p>
    <w:p w14:paraId="2BEA1D07" w14:textId="77777777" w:rsidR="009B4329" w:rsidRPr="009B4329" w:rsidRDefault="009B4329" w:rsidP="009B4329">
      <w:pPr>
        <w:rPr>
          <w:lang w:val="en-US"/>
        </w:rPr>
      </w:pPr>
      <w:r>
        <w:t xml:space="preserve">            </w:t>
      </w:r>
      <w:r w:rsidRPr="009B4329">
        <w:rPr>
          <w:lang w:val="en-US"/>
        </w:rPr>
        <w:t xml:space="preserve">for (int 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= 0; 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&lt;= str1Len; 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>++)</w:t>
      </w:r>
    </w:p>
    <w:p w14:paraId="4F6855AE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lastRenderedPageBreak/>
        <w:t xml:space="preserve">               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, 0] = </w:t>
      </w:r>
      <w:proofErr w:type="spellStart"/>
      <w:proofErr w:type="gram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>;</w:t>
      </w:r>
      <w:proofErr w:type="gramEnd"/>
    </w:p>
    <w:p w14:paraId="70ABE0A1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for (int j = 0; j &lt;= str2Len; </w:t>
      </w:r>
      <w:proofErr w:type="spellStart"/>
      <w:r w:rsidRPr="009B4329">
        <w:rPr>
          <w:lang w:val="en-US"/>
        </w:rPr>
        <w:t>j++</w:t>
      </w:r>
      <w:proofErr w:type="spellEnd"/>
      <w:r w:rsidRPr="009B4329">
        <w:rPr>
          <w:lang w:val="en-US"/>
        </w:rPr>
        <w:t>)</w:t>
      </w:r>
    </w:p>
    <w:p w14:paraId="0CD57A53" w14:textId="77777777" w:rsidR="009B4329" w:rsidRDefault="009B4329" w:rsidP="009B4329">
      <w:r w:rsidRPr="009B4329">
        <w:rPr>
          <w:lang w:val="en-US"/>
        </w:rPr>
        <w:t xml:space="preserve">                </w:t>
      </w:r>
      <w:proofErr w:type="spellStart"/>
      <w:proofErr w:type="gramStart"/>
      <w:r>
        <w:t>matrix</w:t>
      </w:r>
      <w:proofErr w:type="spellEnd"/>
      <w:r>
        <w:t>[</w:t>
      </w:r>
      <w:proofErr w:type="gramEnd"/>
      <w:r>
        <w:t>0, j] = j;</w:t>
      </w:r>
    </w:p>
    <w:p w14:paraId="74C282F6" w14:textId="77777777" w:rsidR="009B4329" w:rsidRDefault="009B4329" w:rsidP="009B4329"/>
    <w:p w14:paraId="65271C23" w14:textId="77777777" w:rsidR="009B4329" w:rsidRDefault="009B4329" w:rsidP="009B4329">
      <w:r>
        <w:t xml:space="preserve">            // Вычисление расстояния </w:t>
      </w:r>
      <w:proofErr w:type="spellStart"/>
      <w:r>
        <w:t>Дамерау</w:t>
      </w:r>
      <w:proofErr w:type="spellEnd"/>
      <w:r>
        <w:t>-Левенштейна</w:t>
      </w:r>
    </w:p>
    <w:p w14:paraId="286F65D3" w14:textId="77777777" w:rsidR="009B4329" w:rsidRPr="009B4329" w:rsidRDefault="009B4329" w:rsidP="009B4329">
      <w:pPr>
        <w:rPr>
          <w:lang w:val="en-US"/>
        </w:rPr>
      </w:pPr>
      <w:r>
        <w:t xml:space="preserve">            </w:t>
      </w:r>
      <w:r w:rsidRPr="009B4329">
        <w:rPr>
          <w:lang w:val="en-US"/>
        </w:rPr>
        <w:t xml:space="preserve">for (int 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= 1; 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&lt;= str1Len; 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>++)</w:t>
      </w:r>
    </w:p>
    <w:p w14:paraId="54A213D6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{</w:t>
      </w:r>
    </w:p>
    <w:p w14:paraId="68DFDDD1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for (int j = 1; j &lt;= str2Len; </w:t>
      </w:r>
      <w:proofErr w:type="spellStart"/>
      <w:r w:rsidRPr="009B4329">
        <w:rPr>
          <w:lang w:val="en-US"/>
        </w:rPr>
        <w:t>j++</w:t>
      </w:r>
      <w:proofErr w:type="spellEnd"/>
      <w:r w:rsidRPr="009B4329">
        <w:rPr>
          <w:lang w:val="en-US"/>
        </w:rPr>
        <w:t>)</w:t>
      </w:r>
    </w:p>
    <w:p w14:paraId="6F4D9C66" w14:textId="77777777" w:rsidR="009B4329" w:rsidRDefault="009B4329" w:rsidP="009B4329">
      <w:r w:rsidRPr="009B4329">
        <w:rPr>
          <w:lang w:val="en-US"/>
        </w:rPr>
        <w:t xml:space="preserve">                </w:t>
      </w:r>
      <w:r>
        <w:t>{</w:t>
      </w:r>
    </w:p>
    <w:p w14:paraId="0F75F077" w14:textId="77777777" w:rsidR="009B4329" w:rsidRDefault="009B4329" w:rsidP="009B4329">
      <w:r>
        <w:t xml:space="preserve">                    // Стоимость замены (0 если символы совпадают, 1 если разные)</w:t>
      </w:r>
    </w:p>
    <w:p w14:paraId="3A96BF00" w14:textId="77777777" w:rsidR="009B4329" w:rsidRDefault="009B4329" w:rsidP="009B4329">
      <w:r>
        <w:t xml:space="preserve">                    </w:t>
      </w:r>
      <w:r w:rsidRPr="009B4329">
        <w:rPr>
          <w:lang w:val="en-US"/>
        </w:rPr>
        <w:t>int cost = (str1[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- 1] == str2[j - 1]</w:t>
      </w:r>
      <w:proofErr w:type="gramStart"/>
      <w:r w:rsidRPr="009B4329">
        <w:rPr>
          <w:lang w:val="en-US"/>
        </w:rPr>
        <w:t>) ?</w:t>
      </w:r>
      <w:proofErr w:type="gramEnd"/>
      <w:r w:rsidRPr="009B4329">
        <w:rPr>
          <w:lang w:val="en-US"/>
        </w:rPr>
        <w:t xml:space="preserve"> </w:t>
      </w:r>
      <w:proofErr w:type="gramStart"/>
      <w:r>
        <w:t>0 :</w:t>
      </w:r>
      <w:proofErr w:type="gramEnd"/>
      <w:r>
        <w:t xml:space="preserve"> 1;</w:t>
      </w:r>
    </w:p>
    <w:p w14:paraId="442A3E90" w14:textId="77777777" w:rsidR="009B4329" w:rsidRDefault="009B4329" w:rsidP="009B4329"/>
    <w:p w14:paraId="23AEF2CE" w14:textId="77777777" w:rsidR="009B4329" w:rsidRDefault="009B4329" w:rsidP="009B4329">
      <w:r>
        <w:t xml:space="preserve">                    // Минимум из: удаление, вставка, замена</w:t>
      </w:r>
    </w:p>
    <w:p w14:paraId="09A5902C" w14:textId="77777777" w:rsidR="009B4329" w:rsidRDefault="009B4329" w:rsidP="009B4329">
      <w:r>
        <w:t xml:space="preserve">        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ins</w:t>
      </w:r>
      <w:proofErr w:type="spellEnd"/>
      <w:r>
        <w:t xml:space="preserve"> = </w:t>
      </w:r>
      <w:proofErr w:type="spellStart"/>
      <w:proofErr w:type="gramStart"/>
      <w:r>
        <w:t>matrix</w:t>
      </w:r>
      <w:proofErr w:type="spellEnd"/>
      <w:r>
        <w:t>[</w:t>
      </w:r>
      <w:proofErr w:type="gramEnd"/>
      <w:r>
        <w:t xml:space="preserve">i, j - 1] + </w:t>
      </w:r>
      <w:proofErr w:type="gramStart"/>
      <w:r>
        <w:t xml:space="preserve">1;   </w:t>
      </w:r>
      <w:proofErr w:type="gramEnd"/>
      <w:r>
        <w:t xml:space="preserve">   // вставка</w:t>
      </w:r>
    </w:p>
    <w:p w14:paraId="2F989877" w14:textId="77777777" w:rsidR="009B4329" w:rsidRPr="009B4329" w:rsidRDefault="009B4329" w:rsidP="009B4329">
      <w:pPr>
        <w:rPr>
          <w:lang w:val="en-US"/>
        </w:rPr>
      </w:pPr>
      <w:r>
        <w:t xml:space="preserve">                    </w:t>
      </w:r>
      <w:r w:rsidRPr="009B4329">
        <w:rPr>
          <w:lang w:val="en-US"/>
        </w:rPr>
        <w:t xml:space="preserve">int del =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- 1, j] + </w:t>
      </w:r>
      <w:proofErr w:type="gramStart"/>
      <w:r w:rsidRPr="009B4329">
        <w:rPr>
          <w:lang w:val="en-US"/>
        </w:rPr>
        <w:t xml:space="preserve">1;   </w:t>
      </w:r>
      <w:proofErr w:type="gramEnd"/>
      <w:r w:rsidRPr="009B4329">
        <w:rPr>
          <w:lang w:val="en-US"/>
        </w:rPr>
        <w:t xml:space="preserve">   // </w:t>
      </w:r>
      <w:r>
        <w:t>удаление</w:t>
      </w:r>
    </w:p>
    <w:p w14:paraId="0C1DD4B7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int </w:t>
      </w:r>
      <w:proofErr w:type="spellStart"/>
      <w:r w:rsidRPr="009B4329">
        <w:rPr>
          <w:lang w:val="en-US"/>
        </w:rPr>
        <w:t>subst</w:t>
      </w:r>
      <w:proofErr w:type="spellEnd"/>
      <w:r w:rsidRPr="009B4329">
        <w:rPr>
          <w:lang w:val="en-US"/>
        </w:rPr>
        <w:t xml:space="preserve"> =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- 1, j - 1] + cost; // </w:t>
      </w:r>
      <w:r>
        <w:t>замена</w:t>
      </w:r>
    </w:p>
    <w:p w14:paraId="6F762EE5" w14:textId="77777777" w:rsidR="009B4329" w:rsidRPr="009B4329" w:rsidRDefault="009B4329" w:rsidP="009B4329">
      <w:pPr>
        <w:rPr>
          <w:lang w:val="en-US"/>
        </w:rPr>
      </w:pPr>
    </w:p>
    <w:p w14:paraId="23F1ECCC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, j] = </w:t>
      </w:r>
      <w:proofErr w:type="spellStart"/>
      <w:r w:rsidRPr="009B4329">
        <w:rPr>
          <w:lang w:val="en-US"/>
        </w:rPr>
        <w:t>Math.Min</w:t>
      </w:r>
      <w:proofErr w:type="spellEnd"/>
      <w:r w:rsidRPr="009B4329">
        <w:rPr>
          <w:lang w:val="en-US"/>
        </w:rPr>
        <w:t>(</w:t>
      </w:r>
      <w:proofErr w:type="spellStart"/>
      <w:r w:rsidRPr="009B4329">
        <w:rPr>
          <w:lang w:val="en-US"/>
        </w:rPr>
        <w:t>Math.Min</w:t>
      </w:r>
      <w:proofErr w:type="spellEnd"/>
      <w:r w:rsidRPr="009B4329">
        <w:rPr>
          <w:lang w:val="en-US"/>
        </w:rPr>
        <w:t xml:space="preserve">(ins, del), </w:t>
      </w:r>
      <w:proofErr w:type="spellStart"/>
      <w:r w:rsidRPr="009B4329">
        <w:rPr>
          <w:lang w:val="en-US"/>
        </w:rPr>
        <w:t>subst</w:t>
      </w:r>
      <w:proofErr w:type="spellEnd"/>
      <w:proofErr w:type="gramStart"/>
      <w:r w:rsidRPr="009B4329">
        <w:rPr>
          <w:lang w:val="en-US"/>
        </w:rPr>
        <w:t>);</w:t>
      </w:r>
      <w:proofErr w:type="gramEnd"/>
    </w:p>
    <w:p w14:paraId="13160D47" w14:textId="77777777" w:rsidR="009B4329" w:rsidRPr="009B4329" w:rsidRDefault="009B4329" w:rsidP="009B4329">
      <w:pPr>
        <w:rPr>
          <w:lang w:val="en-US"/>
        </w:rPr>
      </w:pPr>
    </w:p>
    <w:p w14:paraId="500814FD" w14:textId="77777777" w:rsidR="009B4329" w:rsidRDefault="009B4329" w:rsidP="009B4329">
      <w:r w:rsidRPr="009B4329">
        <w:rPr>
          <w:lang w:val="en-US"/>
        </w:rPr>
        <w:t xml:space="preserve">                    </w:t>
      </w:r>
      <w:r>
        <w:t>// Проверка на транспозицию (перестановку соседних символов)</w:t>
      </w:r>
    </w:p>
    <w:p w14:paraId="611A1097" w14:textId="77777777" w:rsidR="009B4329" w:rsidRPr="009B4329" w:rsidRDefault="009B4329" w:rsidP="009B4329">
      <w:pPr>
        <w:rPr>
          <w:lang w:val="en-US"/>
        </w:rPr>
      </w:pPr>
      <w:r>
        <w:t xml:space="preserve">                    </w:t>
      </w:r>
      <w:r w:rsidRPr="009B4329">
        <w:rPr>
          <w:lang w:val="en-US"/>
        </w:rPr>
        <w:t>if (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&gt; 1 &amp;&amp; j &gt; 1 &amp;&amp; </w:t>
      </w:r>
    </w:p>
    <w:p w14:paraId="3FFB5329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    str1[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- 1] == str2[j - 2] &amp;&amp; </w:t>
      </w:r>
    </w:p>
    <w:p w14:paraId="27B231B9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    str1[</w:t>
      </w:r>
      <w:proofErr w:type="spellStart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- 2] == str2[j - 1])</w:t>
      </w:r>
    </w:p>
    <w:p w14:paraId="7A2A5A46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{</w:t>
      </w:r>
    </w:p>
    <w:p w14:paraId="45D627FD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   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, j] = </w:t>
      </w:r>
      <w:proofErr w:type="spellStart"/>
      <w:r w:rsidRPr="009B4329">
        <w:rPr>
          <w:lang w:val="en-US"/>
        </w:rPr>
        <w:t>Math.Min</w:t>
      </w:r>
      <w:proofErr w:type="spellEnd"/>
      <w:r w:rsidRPr="009B4329">
        <w:rPr>
          <w:lang w:val="en-US"/>
        </w:rPr>
        <w:t>(</w:t>
      </w:r>
    </w:p>
    <w:p w14:paraId="43C8F8CA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       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>, j],</w:t>
      </w:r>
    </w:p>
    <w:p w14:paraId="0FFD3C18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        </w:t>
      </w:r>
      <w:proofErr w:type="gramStart"/>
      <w:r w:rsidRPr="009B4329">
        <w:rPr>
          <w:lang w:val="en-US"/>
        </w:rPr>
        <w:t>matrix[</w:t>
      </w:r>
      <w:proofErr w:type="spellStart"/>
      <w:proofErr w:type="gramEnd"/>
      <w:r w:rsidRPr="009B4329">
        <w:rPr>
          <w:lang w:val="en-US"/>
        </w:rPr>
        <w:t>i</w:t>
      </w:r>
      <w:proofErr w:type="spellEnd"/>
      <w:r w:rsidRPr="009B4329">
        <w:rPr>
          <w:lang w:val="en-US"/>
        </w:rPr>
        <w:t xml:space="preserve"> - 2, j - 2] + </w:t>
      </w:r>
      <w:proofErr w:type="gramStart"/>
      <w:r w:rsidRPr="009B4329">
        <w:rPr>
          <w:lang w:val="en-US"/>
        </w:rPr>
        <w:t>cost  /</w:t>
      </w:r>
      <w:proofErr w:type="gramEnd"/>
      <w:r w:rsidRPr="009B4329">
        <w:rPr>
          <w:lang w:val="en-US"/>
        </w:rPr>
        <w:t xml:space="preserve">/ </w:t>
      </w:r>
      <w:r>
        <w:t>транспозиция</w:t>
      </w:r>
    </w:p>
    <w:p w14:paraId="00F72EFA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    </w:t>
      </w:r>
      <w:proofErr w:type="gramStart"/>
      <w:r w:rsidRPr="009B4329">
        <w:rPr>
          <w:lang w:val="en-US"/>
        </w:rPr>
        <w:t>);</w:t>
      </w:r>
      <w:proofErr w:type="gramEnd"/>
    </w:p>
    <w:p w14:paraId="25D1E086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    }</w:t>
      </w:r>
    </w:p>
    <w:p w14:paraId="7F9F34E4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    }</w:t>
      </w:r>
    </w:p>
    <w:p w14:paraId="19BD0DB9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}</w:t>
      </w:r>
    </w:p>
    <w:p w14:paraId="04C429E2" w14:textId="77777777" w:rsidR="009B4329" w:rsidRPr="009B4329" w:rsidRDefault="009B4329" w:rsidP="009B4329">
      <w:pPr>
        <w:rPr>
          <w:lang w:val="en-US"/>
        </w:rPr>
      </w:pPr>
    </w:p>
    <w:p w14:paraId="74877500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// </w:t>
      </w:r>
      <w:r>
        <w:t>Возвращается</w:t>
      </w:r>
      <w:r w:rsidRPr="009B4329">
        <w:rPr>
          <w:lang w:val="en-US"/>
        </w:rPr>
        <w:t xml:space="preserve"> </w:t>
      </w:r>
      <w:r>
        <w:t>нижний</w:t>
      </w:r>
      <w:r w:rsidRPr="009B4329">
        <w:rPr>
          <w:lang w:val="en-US"/>
        </w:rPr>
        <w:t xml:space="preserve"> </w:t>
      </w:r>
      <w:r>
        <w:t>правый</w:t>
      </w:r>
      <w:r w:rsidRPr="009B4329">
        <w:rPr>
          <w:lang w:val="en-US"/>
        </w:rPr>
        <w:t xml:space="preserve"> </w:t>
      </w:r>
      <w:r>
        <w:t>элемент</w:t>
      </w:r>
      <w:r w:rsidRPr="009B4329">
        <w:rPr>
          <w:lang w:val="en-US"/>
        </w:rPr>
        <w:t xml:space="preserve"> </w:t>
      </w:r>
      <w:r>
        <w:t>матрицы</w:t>
      </w:r>
    </w:p>
    <w:p w14:paraId="0BA08028" w14:textId="77777777" w:rsidR="009B4329" w:rsidRPr="009B4329" w:rsidRDefault="009B4329" w:rsidP="009B4329">
      <w:pPr>
        <w:rPr>
          <w:lang w:val="en-US"/>
        </w:rPr>
      </w:pPr>
      <w:r w:rsidRPr="009B4329">
        <w:rPr>
          <w:lang w:val="en-US"/>
        </w:rPr>
        <w:t xml:space="preserve">            return </w:t>
      </w:r>
      <w:proofErr w:type="gramStart"/>
      <w:r w:rsidRPr="009B4329">
        <w:rPr>
          <w:lang w:val="en-US"/>
        </w:rPr>
        <w:t>matrix[</w:t>
      </w:r>
      <w:proofErr w:type="gramEnd"/>
      <w:r w:rsidRPr="009B4329">
        <w:rPr>
          <w:lang w:val="en-US"/>
        </w:rPr>
        <w:t>str1Len, str2Len</w:t>
      </w:r>
      <w:proofErr w:type="gramStart"/>
      <w:r w:rsidRPr="009B4329">
        <w:rPr>
          <w:lang w:val="en-US"/>
        </w:rPr>
        <w:t>];</w:t>
      </w:r>
      <w:proofErr w:type="gramEnd"/>
    </w:p>
    <w:p w14:paraId="27613B73" w14:textId="77777777" w:rsidR="009B4329" w:rsidRDefault="009B4329" w:rsidP="009B4329">
      <w:r w:rsidRPr="009B4329">
        <w:rPr>
          <w:lang w:val="en-US"/>
        </w:rPr>
        <w:t xml:space="preserve">        </w:t>
      </w:r>
      <w:r>
        <w:t>}</w:t>
      </w:r>
    </w:p>
    <w:p w14:paraId="5832781A" w14:textId="77777777" w:rsidR="009B4329" w:rsidRDefault="009B4329" w:rsidP="009B4329">
      <w:r>
        <w:t xml:space="preserve">    }</w:t>
      </w:r>
    </w:p>
    <w:p w14:paraId="545502BE" w14:textId="233668AB" w:rsidR="009B4329" w:rsidRPr="009B4329" w:rsidRDefault="009B4329" w:rsidP="009B4329">
      <w:r>
        <w:t>}</w:t>
      </w:r>
    </w:p>
    <w:p w14:paraId="08BD3E82" w14:textId="77777777" w:rsidR="009B4329" w:rsidRPr="009B4329" w:rsidRDefault="009B4329" w:rsidP="009B4329">
      <w:pPr>
        <w:jc w:val="center"/>
        <w:rPr>
          <w:sz w:val="28"/>
          <w:szCs w:val="28"/>
        </w:rPr>
      </w:pPr>
    </w:p>
    <w:p w14:paraId="15A359C6" w14:textId="77777777" w:rsidR="009B4329" w:rsidRPr="009B4329" w:rsidRDefault="009B4329" w:rsidP="009B4329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/>
          <w:i w:val="0"/>
          <w:iCs w:val="0"/>
          <w:color w:val="0F1115"/>
          <w:sz w:val="32"/>
          <w:szCs w:val="32"/>
        </w:rPr>
      </w:pPr>
      <w:r w:rsidRPr="009B4329">
        <w:rPr>
          <w:rFonts w:ascii="Times New Roman" w:hAnsi="Times New Roman"/>
          <w:i w:val="0"/>
          <w:iCs w:val="0"/>
          <w:color w:val="0F1115"/>
          <w:sz w:val="32"/>
          <w:szCs w:val="32"/>
        </w:rPr>
        <w:t>Вывод</w:t>
      </w:r>
    </w:p>
    <w:p w14:paraId="36B7B934" w14:textId="77777777" w:rsidR="009B4329" w:rsidRPr="009B4329" w:rsidRDefault="009B4329" w:rsidP="009B432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9B4329">
        <w:rPr>
          <w:color w:val="0F1115"/>
          <w:sz w:val="28"/>
          <w:szCs w:val="28"/>
        </w:rPr>
        <w:t xml:space="preserve">В ходе работы была реализована программа для вычисления расстояния </w:t>
      </w:r>
      <w:proofErr w:type="spellStart"/>
      <w:r w:rsidRPr="009B4329">
        <w:rPr>
          <w:color w:val="0F1115"/>
          <w:sz w:val="28"/>
          <w:szCs w:val="28"/>
        </w:rPr>
        <w:t>Дамерау</w:t>
      </w:r>
      <w:proofErr w:type="spellEnd"/>
      <w:r w:rsidRPr="009B4329">
        <w:rPr>
          <w:color w:val="0F1115"/>
          <w:sz w:val="28"/>
          <w:szCs w:val="28"/>
        </w:rPr>
        <w:t xml:space="preserve">-Левенштейна на C#. Программа успешно протестирована на примерах из методических указаний, код загружен в репозиторий </w:t>
      </w:r>
      <w:proofErr w:type="spellStart"/>
      <w:r w:rsidRPr="009B4329">
        <w:rPr>
          <w:color w:val="0F1115"/>
          <w:sz w:val="28"/>
          <w:szCs w:val="28"/>
        </w:rPr>
        <w:t>GitHub</w:t>
      </w:r>
      <w:proofErr w:type="spellEnd"/>
      <w:r w:rsidRPr="009B4329">
        <w:rPr>
          <w:color w:val="0F1115"/>
          <w:sz w:val="28"/>
          <w:szCs w:val="28"/>
        </w:rPr>
        <w:t xml:space="preserve">. Полученные навыки: реализация алгоритмов динамического программирования, работа со строками, использование </w:t>
      </w:r>
      <w:proofErr w:type="spellStart"/>
      <w:r w:rsidRPr="009B4329">
        <w:rPr>
          <w:color w:val="0F1115"/>
          <w:sz w:val="28"/>
          <w:szCs w:val="28"/>
        </w:rPr>
        <w:t>Git</w:t>
      </w:r>
      <w:proofErr w:type="spellEnd"/>
      <w:r w:rsidRPr="009B4329">
        <w:rPr>
          <w:color w:val="0F1115"/>
          <w:sz w:val="28"/>
          <w:szCs w:val="28"/>
        </w:rPr>
        <w:t>.</w:t>
      </w:r>
    </w:p>
    <w:p w14:paraId="4148C32D" w14:textId="77777777" w:rsidR="009B4329" w:rsidRPr="009B4329" w:rsidRDefault="009B4329" w:rsidP="009B4329">
      <w:pPr>
        <w:rPr>
          <w:sz w:val="28"/>
          <w:szCs w:val="28"/>
        </w:rPr>
      </w:pPr>
    </w:p>
    <w:p w14:paraId="7F9F708B" w14:textId="77777777" w:rsidR="008C4DC7" w:rsidRPr="009B4329" w:rsidRDefault="008C4DC7" w:rsidP="00F268E4">
      <w:pPr>
        <w:tabs>
          <w:tab w:val="left" w:pos="1134"/>
          <w:tab w:val="left" w:pos="1560"/>
        </w:tabs>
        <w:spacing w:line="360" w:lineRule="auto"/>
        <w:jc w:val="both"/>
        <w:rPr>
          <w:sz w:val="28"/>
          <w:szCs w:val="28"/>
        </w:rPr>
      </w:pPr>
    </w:p>
    <w:sectPr w:rsidR="008C4DC7" w:rsidRPr="009B4329" w:rsidSect="0091530D">
      <w:pgSz w:w="11906" w:h="16838"/>
      <w:pgMar w:top="851" w:right="567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000D2069"/>
    <w:multiLevelType w:val="multilevel"/>
    <w:tmpl w:val="036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9364F"/>
    <w:multiLevelType w:val="hybridMultilevel"/>
    <w:tmpl w:val="FFE23EE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4E084A"/>
    <w:multiLevelType w:val="hybridMultilevel"/>
    <w:tmpl w:val="A06A768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504B01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E24F5"/>
    <w:multiLevelType w:val="multilevel"/>
    <w:tmpl w:val="85D6CC62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12" w:hanging="720"/>
      </w:pPr>
      <w:rPr>
        <w:rFonts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854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2585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3305" w:hanging="1440"/>
      </w:pPr>
      <w:rPr>
        <w:rFonts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3665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4385" w:hanging="1800"/>
      </w:pPr>
      <w:rPr>
        <w:rFonts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5105" w:hanging="216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5465" w:hanging="2160"/>
      </w:pPr>
      <w:rPr>
        <w:rFonts w:hint="default"/>
        <w:color w:val="auto"/>
      </w:rPr>
    </w:lvl>
  </w:abstractNum>
  <w:abstractNum w:abstractNumId="7" w15:restartNumberingAfterBreak="0">
    <w:nsid w:val="1F6060A9"/>
    <w:multiLevelType w:val="hybridMultilevel"/>
    <w:tmpl w:val="210E7E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2995394"/>
    <w:multiLevelType w:val="multilevel"/>
    <w:tmpl w:val="4E884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37B353A"/>
    <w:multiLevelType w:val="hybridMultilevel"/>
    <w:tmpl w:val="70D04E6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38A3050E"/>
    <w:multiLevelType w:val="hybridMultilevel"/>
    <w:tmpl w:val="4FC6B37C"/>
    <w:lvl w:ilvl="0" w:tplc="9D241282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B784E"/>
    <w:multiLevelType w:val="multilevel"/>
    <w:tmpl w:val="272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A5280"/>
    <w:multiLevelType w:val="multilevel"/>
    <w:tmpl w:val="9CB4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B27F6"/>
    <w:multiLevelType w:val="multilevel"/>
    <w:tmpl w:val="8D30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2A456D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5B15669"/>
    <w:multiLevelType w:val="hybridMultilevel"/>
    <w:tmpl w:val="601A1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84196"/>
    <w:multiLevelType w:val="multilevel"/>
    <w:tmpl w:val="56C437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5446587F"/>
    <w:multiLevelType w:val="hybridMultilevel"/>
    <w:tmpl w:val="A9A837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4E5A75"/>
    <w:multiLevelType w:val="multilevel"/>
    <w:tmpl w:val="17A20C8C"/>
    <w:lvl w:ilvl="0">
      <w:start w:val="1"/>
      <w:numFmt w:val="decimal"/>
      <w:lvlText w:val="%1."/>
      <w:lvlJc w:val="left"/>
      <w:pPr>
        <w:ind w:left="564" w:hanging="564"/>
      </w:p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D6F293A"/>
    <w:multiLevelType w:val="hybridMultilevel"/>
    <w:tmpl w:val="825C64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D4151"/>
    <w:multiLevelType w:val="hybridMultilevel"/>
    <w:tmpl w:val="020011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887406"/>
    <w:multiLevelType w:val="hybridMultilevel"/>
    <w:tmpl w:val="371ED5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9126EE"/>
    <w:multiLevelType w:val="multilevel"/>
    <w:tmpl w:val="56C437A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5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663E2B76"/>
    <w:multiLevelType w:val="multilevel"/>
    <w:tmpl w:val="13A4E5CC"/>
    <w:lvl w:ilvl="0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4475A5"/>
    <w:multiLevelType w:val="multilevel"/>
    <w:tmpl w:val="D0E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211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80D17"/>
    <w:multiLevelType w:val="hybridMultilevel"/>
    <w:tmpl w:val="BAD034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5D073F"/>
    <w:multiLevelType w:val="hybridMultilevel"/>
    <w:tmpl w:val="E5FEC39C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64C88"/>
    <w:multiLevelType w:val="multilevel"/>
    <w:tmpl w:val="A16AD0B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4C154C6"/>
    <w:multiLevelType w:val="multilevel"/>
    <w:tmpl w:val="F198E092"/>
    <w:lvl w:ilvl="0">
      <w:start w:val="4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4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6F15299"/>
    <w:multiLevelType w:val="hybridMultilevel"/>
    <w:tmpl w:val="9E92AF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FF6A36"/>
    <w:multiLevelType w:val="hybridMultilevel"/>
    <w:tmpl w:val="C8249868"/>
    <w:lvl w:ilvl="0" w:tplc="0419000F">
      <w:start w:val="1"/>
      <w:numFmt w:val="decimal"/>
      <w:lvlText w:val="%1."/>
      <w:lvlJc w:val="left"/>
      <w:pPr>
        <w:ind w:left="2136" w:hanging="360"/>
      </w:p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1" w15:restartNumberingAfterBreak="0">
    <w:nsid w:val="7CF357A4"/>
    <w:multiLevelType w:val="hybridMultilevel"/>
    <w:tmpl w:val="20DE6B1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088B91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b w:val="0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D2B3A87"/>
    <w:multiLevelType w:val="hybridMultilevel"/>
    <w:tmpl w:val="1CA2CD8E"/>
    <w:lvl w:ilvl="0" w:tplc="5016B3BE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66835687">
    <w:abstractNumId w:val="0"/>
  </w:num>
  <w:num w:numId="2" w16cid:durableId="131869344">
    <w:abstractNumId w:val="1"/>
  </w:num>
  <w:num w:numId="3" w16cid:durableId="1868835238">
    <w:abstractNumId w:val="7"/>
  </w:num>
  <w:num w:numId="4" w16cid:durableId="158540602">
    <w:abstractNumId w:val="26"/>
  </w:num>
  <w:num w:numId="5" w16cid:durableId="251427603">
    <w:abstractNumId w:val="4"/>
  </w:num>
  <w:num w:numId="6" w16cid:durableId="1695643497">
    <w:abstractNumId w:val="3"/>
  </w:num>
  <w:num w:numId="7" w16cid:durableId="1424573151">
    <w:abstractNumId w:val="8"/>
  </w:num>
  <w:num w:numId="8" w16cid:durableId="574707296">
    <w:abstractNumId w:val="28"/>
  </w:num>
  <w:num w:numId="9" w16cid:durableId="1806002773">
    <w:abstractNumId w:val="27"/>
  </w:num>
  <w:num w:numId="10" w16cid:durableId="26875359">
    <w:abstractNumId w:val="5"/>
  </w:num>
  <w:num w:numId="11" w16cid:durableId="790590040">
    <w:abstractNumId w:val="29"/>
  </w:num>
  <w:num w:numId="12" w16cid:durableId="1876193368">
    <w:abstractNumId w:val="19"/>
  </w:num>
  <w:num w:numId="13" w16cid:durableId="1080441171">
    <w:abstractNumId w:val="32"/>
  </w:num>
  <w:num w:numId="14" w16cid:durableId="1402556807">
    <w:abstractNumId w:val="20"/>
  </w:num>
  <w:num w:numId="15" w16cid:durableId="1702316971">
    <w:abstractNumId w:val="15"/>
  </w:num>
  <w:num w:numId="16" w16cid:durableId="415786741">
    <w:abstractNumId w:val="31"/>
  </w:num>
  <w:num w:numId="17" w16cid:durableId="340860422">
    <w:abstractNumId w:val="14"/>
  </w:num>
  <w:num w:numId="18" w16cid:durableId="168250521">
    <w:abstractNumId w:val="21"/>
  </w:num>
  <w:num w:numId="19" w16cid:durableId="1056315107">
    <w:abstractNumId w:val="18"/>
  </w:num>
  <w:num w:numId="20" w16cid:durableId="770971503">
    <w:abstractNumId w:val="23"/>
  </w:num>
  <w:num w:numId="21" w16cid:durableId="406651962">
    <w:abstractNumId w:val="17"/>
  </w:num>
  <w:num w:numId="22" w16cid:durableId="1847355190">
    <w:abstractNumId w:val="25"/>
  </w:num>
  <w:num w:numId="23" w16cid:durableId="1086194928">
    <w:abstractNumId w:val="22"/>
  </w:num>
  <w:num w:numId="24" w16cid:durableId="1718700636">
    <w:abstractNumId w:val="16"/>
  </w:num>
  <w:num w:numId="25" w16cid:durableId="990716384">
    <w:abstractNumId w:val="10"/>
  </w:num>
  <w:num w:numId="26" w16cid:durableId="1424570093">
    <w:abstractNumId w:val="6"/>
  </w:num>
  <w:num w:numId="27" w16cid:durableId="1815020995">
    <w:abstractNumId w:val="9"/>
  </w:num>
  <w:num w:numId="28" w16cid:durableId="201334988">
    <w:abstractNumId w:val="30"/>
  </w:num>
  <w:num w:numId="29" w16cid:durableId="159855935">
    <w:abstractNumId w:val="12"/>
  </w:num>
  <w:num w:numId="30" w16cid:durableId="356085343">
    <w:abstractNumId w:val="24"/>
  </w:num>
  <w:num w:numId="31" w16cid:durableId="1554730211">
    <w:abstractNumId w:val="11"/>
  </w:num>
  <w:num w:numId="32" w16cid:durableId="2096241994">
    <w:abstractNumId w:val="13"/>
  </w:num>
  <w:num w:numId="33" w16cid:durableId="12495777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67B"/>
    <w:rsid w:val="000143F9"/>
    <w:rsid w:val="000155A8"/>
    <w:rsid w:val="00046D42"/>
    <w:rsid w:val="00071571"/>
    <w:rsid w:val="0008273D"/>
    <w:rsid w:val="000E2FCD"/>
    <w:rsid w:val="00117D9C"/>
    <w:rsid w:val="0013498E"/>
    <w:rsid w:val="001A1BA5"/>
    <w:rsid w:val="00203318"/>
    <w:rsid w:val="0024481B"/>
    <w:rsid w:val="002B1463"/>
    <w:rsid w:val="002C3BAB"/>
    <w:rsid w:val="002C616B"/>
    <w:rsid w:val="00302765"/>
    <w:rsid w:val="003061D4"/>
    <w:rsid w:val="00327D9E"/>
    <w:rsid w:val="00344CB8"/>
    <w:rsid w:val="00380F32"/>
    <w:rsid w:val="00396622"/>
    <w:rsid w:val="003A44DF"/>
    <w:rsid w:val="003B1D22"/>
    <w:rsid w:val="003E449C"/>
    <w:rsid w:val="00433D7E"/>
    <w:rsid w:val="0045567B"/>
    <w:rsid w:val="004C0E21"/>
    <w:rsid w:val="004D478A"/>
    <w:rsid w:val="004E4C1A"/>
    <w:rsid w:val="004F2E2B"/>
    <w:rsid w:val="00515D76"/>
    <w:rsid w:val="00545DB6"/>
    <w:rsid w:val="005764BC"/>
    <w:rsid w:val="0058686B"/>
    <w:rsid w:val="005930DC"/>
    <w:rsid w:val="005E09F0"/>
    <w:rsid w:val="005E0E76"/>
    <w:rsid w:val="0061353F"/>
    <w:rsid w:val="00623B92"/>
    <w:rsid w:val="006450FD"/>
    <w:rsid w:val="006451AC"/>
    <w:rsid w:val="006733F2"/>
    <w:rsid w:val="00692B3B"/>
    <w:rsid w:val="006F0716"/>
    <w:rsid w:val="00710379"/>
    <w:rsid w:val="00720383"/>
    <w:rsid w:val="00741958"/>
    <w:rsid w:val="00776471"/>
    <w:rsid w:val="007E0B19"/>
    <w:rsid w:val="007F2F8F"/>
    <w:rsid w:val="007F44E4"/>
    <w:rsid w:val="00807A2D"/>
    <w:rsid w:val="0084347C"/>
    <w:rsid w:val="008B418C"/>
    <w:rsid w:val="008C4DC7"/>
    <w:rsid w:val="008F4020"/>
    <w:rsid w:val="0090090F"/>
    <w:rsid w:val="009010FF"/>
    <w:rsid w:val="0091530D"/>
    <w:rsid w:val="0099298B"/>
    <w:rsid w:val="00994E1C"/>
    <w:rsid w:val="009B4329"/>
    <w:rsid w:val="009B6B6A"/>
    <w:rsid w:val="009F060E"/>
    <w:rsid w:val="00A01C3F"/>
    <w:rsid w:val="00A37064"/>
    <w:rsid w:val="00A50F01"/>
    <w:rsid w:val="00A66344"/>
    <w:rsid w:val="00A733BB"/>
    <w:rsid w:val="00A86D51"/>
    <w:rsid w:val="00A97BE4"/>
    <w:rsid w:val="00AB7A1B"/>
    <w:rsid w:val="00AC3810"/>
    <w:rsid w:val="00AD682B"/>
    <w:rsid w:val="00AE4E98"/>
    <w:rsid w:val="00B50CB2"/>
    <w:rsid w:val="00BA4FE9"/>
    <w:rsid w:val="00BE3C05"/>
    <w:rsid w:val="00BE5C19"/>
    <w:rsid w:val="00BF1B76"/>
    <w:rsid w:val="00C15ABC"/>
    <w:rsid w:val="00C30756"/>
    <w:rsid w:val="00CA633F"/>
    <w:rsid w:val="00CC15CE"/>
    <w:rsid w:val="00CD2D7C"/>
    <w:rsid w:val="00CF106A"/>
    <w:rsid w:val="00CF1921"/>
    <w:rsid w:val="00CF3E27"/>
    <w:rsid w:val="00CF5837"/>
    <w:rsid w:val="00D565AC"/>
    <w:rsid w:val="00D76D0D"/>
    <w:rsid w:val="00DA3427"/>
    <w:rsid w:val="00DA34A7"/>
    <w:rsid w:val="00DD71B7"/>
    <w:rsid w:val="00E03D56"/>
    <w:rsid w:val="00E202F7"/>
    <w:rsid w:val="00E43289"/>
    <w:rsid w:val="00E62D30"/>
    <w:rsid w:val="00E66F4A"/>
    <w:rsid w:val="00E87EBE"/>
    <w:rsid w:val="00E92241"/>
    <w:rsid w:val="00EC5625"/>
    <w:rsid w:val="00EF171A"/>
    <w:rsid w:val="00F11D33"/>
    <w:rsid w:val="00F268E4"/>
    <w:rsid w:val="00F479E1"/>
    <w:rsid w:val="00F77466"/>
    <w:rsid w:val="00F8416A"/>
    <w:rsid w:val="00F8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5FFCB1"/>
  <w15:docId w15:val="{E889E9C6-3989-F944-8EF4-8FE479819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1D2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45567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23B9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3B1D22"/>
    <w:pPr>
      <w:keepNext/>
      <w:spacing w:line="300" w:lineRule="exact"/>
      <w:jc w:val="both"/>
      <w:outlineLvl w:val="2"/>
    </w:pPr>
    <w:rPr>
      <w:b/>
    </w:rPr>
  </w:style>
  <w:style w:type="paragraph" w:styleId="4">
    <w:name w:val="heading 4"/>
    <w:basedOn w:val="a"/>
    <w:next w:val="a"/>
    <w:link w:val="40"/>
    <w:qFormat/>
    <w:rsid w:val="003B1D22"/>
    <w:pPr>
      <w:keepNext/>
      <w:spacing w:line="300" w:lineRule="exact"/>
      <w:jc w:val="center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unhideWhenUsed/>
    <w:qFormat/>
    <w:rsid w:val="000E2FCD"/>
    <w:pPr>
      <w:keepNext/>
      <w:keepLines/>
      <w:spacing w:before="200"/>
      <w:outlineLvl w:val="4"/>
    </w:pPr>
    <w:rPr>
      <w:rFonts w:ascii="Cambria" w:hAnsi="Cambria"/>
      <w:color w:val="243F6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3B1D22"/>
    <w:rPr>
      <w:rFonts w:eastAsia="Times New Roman" w:cs="Times New Roman"/>
      <w:b/>
      <w:sz w:val="20"/>
      <w:szCs w:val="20"/>
      <w:lang w:eastAsia="ru-RU"/>
    </w:rPr>
  </w:style>
  <w:style w:type="character" w:customStyle="1" w:styleId="40">
    <w:name w:val="Заголовок 4 Знак"/>
    <w:link w:val="4"/>
    <w:rsid w:val="003B1D22"/>
    <w:rPr>
      <w:rFonts w:eastAsia="Times New Roman" w:cs="Times New Roman"/>
      <w:b/>
      <w:sz w:val="20"/>
      <w:szCs w:val="20"/>
      <w:lang w:eastAsia="ru-RU"/>
    </w:rPr>
  </w:style>
  <w:style w:type="paragraph" w:customStyle="1" w:styleId="11">
    <w:name w:val="Обычный1"/>
    <w:rsid w:val="003B1D22"/>
    <w:pPr>
      <w:widowControl w:val="0"/>
    </w:pPr>
    <w:rPr>
      <w:rFonts w:eastAsia="Times New Roman"/>
      <w:snapToGrid w:val="0"/>
    </w:rPr>
  </w:style>
  <w:style w:type="paragraph" w:styleId="a3">
    <w:name w:val="Title"/>
    <w:basedOn w:val="a"/>
    <w:link w:val="a4"/>
    <w:qFormat/>
    <w:rsid w:val="003B1D22"/>
    <w:pPr>
      <w:jc w:val="center"/>
    </w:pPr>
    <w:rPr>
      <w:i/>
      <w:sz w:val="26"/>
    </w:rPr>
  </w:style>
  <w:style w:type="character" w:customStyle="1" w:styleId="a4">
    <w:name w:val="Заголовок Знак"/>
    <w:link w:val="a3"/>
    <w:rsid w:val="003B1D22"/>
    <w:rPr>
      <w:rFonts w:eastAsia="Times New Roman" w:cs="Times New Roman"/>
      <w:i/>
      <w:sz w:val="26"/>
      <w:szCs w:val="20"/>
      <w:lang w:eastAsia="ru-RU"/>
    </w:rPr>
  </w:style>
  <w:style w:type="paragraph" w:styleId="21">
    <w:name w:val="Body Text 2"/>
    <w:basedOn w:val="a"/>
    <w:link w:val="22"/>
    <w:rsid w:val="003B1D22"/>
    <w:pPr>
      <w:jc w:val="both"/>
    </w:pPr>
    <w:rPr>
      <w:sz w:val="24"/>
    </w:rPr>
  </w:style>
  <w:style w:type="character" w:customStyle="1" w:styleId="22">
    <w:name w:val="Основной текст 2 Знак"/>
    <w:link w:val="21"/>
    <w:rsid w:val="003B1D22"/>
    <w:rPr>
      <w:rFonts w:eastAsia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rsid w:val="003B1D22"/>
    <w:pPr>
      <w:jc w:val="both"/>
    </w:pPr>
    <w:rPr>
      <w:b/>
      <w:i/>
      <w:sz w:val="24"/>
    </w:rPr>
  </w:style>
  <w:style w:type="character" w:customStyle="1" w:styleId="32">
    <w:name w:val="Основной текст 3 Знак"/>
    <w:link w:val="31"/>
    <w:rsid w:val="003B1D22"/>
    <w:rPr>
      <w:rFonts w:eastAsia="Times New Roman" w:cs="Times New Roman"/>
      <w:b/>
      <w:i/>
      <w:sz w:val="24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3B1D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3B1D2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50">
    <w:name w:val="Заголовок 5 Знак"/>
    <w:link w:val="5"/>
    <w:uiPriority w:val="9"/>
    <w:rsid w:val="000E2FCD"/>
    <w:rPr>
      <w:rFonts w:ascii="Cambria" w:eastAsia="Times New Roman" w:hAnsi="Cambria" w:cs="Times New Roman"/>
      <w:color w:val="243F60"/>
      <w:sz w:val="20"/>
      <w:szCs w:val="20"/>
      <w:lang w:eastAsia="ru-RU"/>
    </w:rPr>
  </w:style>
  <w:style w:type="paragraph" w:styleId="a7">
    <w:name w:val="Body Text"/>
    <w:basedOn w:val="a"/>
    <w:link w:val="a8"/>
    <w:uiPriority w:val="99"/>
    <w:semiHidden/>
    <w:unhideWhenUsed/>
    <w:rsid w:val="000E2FCD"/>
    <w:pPr>
      <w:spacing w:after="120"/>
    </w:pPr>
  </w:style>
  <w:style w:type="character" w:customStyle="1" w:styleId="a8">
    <w:name w:val="Основной текст Знак"/>
    <w:link w:val="a7"/>
    <w:uiPriority w:val="99"/>
    <w:semiHidden/>
    <w:rsid w:val="000E2FCD"/>
    <w:rPr>
      <w:rFonts w:eastAsia="Times New Roman" w:cs="Times New Roman"/>
      <w:sz w:val="20"/>
      <w:szCs w:val="20"/>
      <w:lang w:eastAsia="ru-RU"/>
    </w:rPr>
  </w:style>
  <w:style w:type="paragraph" w:styleId="a9">
    <w:name w:val="Body Text Indent"/>
    <w:basedOn w:val="a"/>
    <w:link w:val="aa"/>
    <w:uiPriority w:val="99"/>
    <w:unhideWhenUsed/>
    <w:rsid w:val="000E2FCD"/>
    <w:pPr>
      <w:spacing w:after="120"/>
      <w:ind w:left="283"/>
    </w:pPr>
  </w:style>
  <w:style w:type="character" w:customStyle="1" w:styleId="aa">
    <w:name w:val="Основной текст с отступом Знак"/>
    <w:link w:val="a9"/>
    <w:uiPriority w:val="99"/>
    <w:rsid w:val="000E2FCD"/>
    <w:rPr>
      <w:rFonts w:eastAsia="Times New Roman" w:cs="Times New Roman"/>
      <w:sz w:val="20"/>
      <w:szCs w:val="20"/>
      <w:lang w:eastAsia="ru-RU"/>
    </w:rPr>
  </w:style>
  <w:style w:type="table" w:styleId="ab">
    <w:name w:val="Table Grid"/>
    <w:basedOn w:val="a1"/>
    <w:rsid w:val="000E2FC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c">
    <w:name w:val="List Paragraph"/>
    <w:basedOn w:val="a"/>
    <w:qFormat/>
    <w:rsid w:val="008C4DC7"/>
    <w:pPr>
      <w:ind w:left="720"/>
      <w:contextualSpacing/>
    </w:pPr>
  </w:style>
  <w:style w:type="character" w:styleId="ad">
    <w:name w:val="Hyperlink"/>
    <w:uiPriority w:val="99"/>
    <w:unhideWhenUsed/>
    <w:rsid w:val="00CA633F"/>
    <w:rPr>
      <w:color w:val="0000FF"/>
      <w:u w:val="single"/>
    </w:rPr>
  </w:style>
  <w:style w:type="paragraph" w:customStyle="1" w:styleId="23">
    <w:name w:val="Обычный2"/>
    <w:rsid w:val="00776471"/>
    <w:pPr>
      <w:widowControl w:val="0"/>
    </w:pPr>
    <w:rPr>
      <w:rFonts w:eastAsia="Times New Roman"/>
      <w:snapToGrid w:val="0"/>
    </w:rPr>
  </w:style>
  <w:style w:type="character" w:customStyle="1" w:styleId="20">
    <w:name w:val="Заголовок 2 Знак"/>
    <w:link w:val="2"/>
    <w:uiPriority w:val="9"/>
    <w:rsid w:val="00623B9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character" w:customStyle="1" w:styleId="24">
    <w:name w:val="Основной текст (2)_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character" w:customStyle="1" w:styleId="25">
    <w:name w:val="Основной текст (2)"/>
    <w:rsid w:val="005E0E7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26">
    <w:name w:val="Основной текст (2) + Полужирный"/>
    <w:rsid w:val="005E0E76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ru-RU" w:eastAsia="ru-RU" w:bidi="ru-RU"/>
    </w:rPr>
  </w:style>
  <w:style w:type="character" w:customStyle="1" w:styleId="FontStyle142">
    <w:name w:val="Font Style142"/>
    <w:uiPriority w:val="99"/>
    <w:rsid w:val="00720383"/>
    <w:rPr>
      <w:rFonts w:ascii="Times New Roman" w:hAnsi="Times New Roman" w:cs="Times New Roman"/>
      <w:sz w:val="26"/>
      <w:szCs w:val="26"/>
    </w:rPr>
  </w:style>
  <w:style w:type="paragraph" w:customStyle="1" w:styleId="Style20">
    <w:name w:val="Style20"/>
    <w:basedOn w:val="a"/>
    <w:rsid w:val="00720383"/>
    <w:pPr>
      <w:widowControl w:val="0"/>
      <w:autoSpaceDE w:val="0"/>
      <w:autoSpaceDN w:val="0"/>
      <w:adjustRightInd w:val="0"/>
      <w:spacing w:line="322" w:lineRule="exact"/>
    </w:pPr>
    <w:rPr>
      <w:sz w:val="24"/>
      <w:szCs w:val="24"/>
    </w:rPr>
  </w:style>
  <w:style w:type="paragraph" w:customStyle="1" w:styleId="33">
    <w:name w:val="Обычный3"/>
    <w:rsid w:val="00720383"/>
    <w:pPr>
      <w:widowControl w:val="0"/>
      <w:spacing w:line="300" w:lineRule="auto"/>
      <w:ind w:left="80"/>
      <w:jc w:val="both"/>
    </w:pPr>
    <w:rPr>
      <w:rFonts w:eastAsia="Times New Roman"/>
      <w:i/>
      <w:snapToGrid w:val="0"/>
      <w:sz w:val="24"/>
    </w:rPr>
  </w:style>
  <w:style w:type="character" w:customStyle="1" w:styleId="FontStyle141">
    <w:name w:val="Font Style141"/>
    <w:rsid w:val="00807A2D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uiPriority w:val="99"/>
    <w:rsid w:val="00807A2D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"/>
    <w:rsid w:val="00807A2D"/>
    <w:pPr>
      <w:widowControl w:val="0"/>
      <w:autoSpaceDE w:val="0"/>
      <w:autoSpaceDN w:val="0"/>
      <w:adjustRightInd w:val="0"/>
      <w:spacing w:line="322" w:lineRule="exact"/>
      <w:ind w:hanging="509"/>
    </w:pPr>
    <w:rPr>
      <w:sz w:val="24"/>
      <w:szCs w:val="24"/>
    </w:rPr>
  </w:style>
  <w:style w:type="paragraph" w:styleId="34">
    <w:name w:val="Body Text Indent 3"/>
    <w:basedOn w:val="a"/>
    <w:link w:val="35"/>
    <w:rsid w:val="00BE3C05"/>
    <w:pPr>
      <w:spacing w:after="120"/>
      <w:ind w:left="283"/>
    </w:pPr>
    <w:rPr>
      <w:sz w:val="16"/>
      <w:szCs w:val="16"/>
    </w:rPr>
  </w:style>
  <w:style w:type="character" w:customStyle="1" w:styleId="35">
    <w:name w:val="Основной текст с отступом 3 Знак"/>
    <w:link w:val="34"/>
    <w:rsid w:val="00BE3C05"/>
    <w:rPr>
      <w:rFonts w:eastAsia="Times New Roman"/>
      <w:sz w:val="16"/>
      <w:szCs w:val="16"/>
    </w:rPr>
  </w:style>
  <w:style w:type="paragraph" w:customStyle="1" w:styleId="27">
    <w:name w:val="Основной текст2"/>
    <w:basedOn w:val="a"/>
    <w:link w:val="ae"/>
    <w:rsid w:val="00BE3C05"/>
    <w:pPr>
      <w:widowControl w:val="0"/>
      <w:jc w:val="both"/>
    </w:pPr>
    <w:rPr>
      <w:i/>
      <w:snapToGrid w:val="0"/>
    </w:rPr>
  </w:style>
  <w:style w:type="character" w:customStyle="1" w:styleId="ae">
    <w:name w:val="Основной текст_"/>
    <w:link w:val="27"/>
    <w:rsid w:val="00BE3C05"/>
    <w:rPr>
      <w:rFonts w:eastAsia="Times New Roman"/>
      <w:i/>
      <w:snapToGrid w:val="0"/>
    </w:rPr>
  </w:style>
  <w:style w:type="character" w:customStyle="1" w:styleId="af">
    <w:name w:val="Основной текст + Курсив"/>
    <w:rsid w:val="00710379"/>
    <w:rPr>
      <w:i w:val="0"/>
      <w:iCs/>
      <w:snapToGrid w:val="0"/>
    </w:rPr>
  </w:style>
  <w:style w:type="character" w:customStyle="1" w:styleId="af0">
    <w:name w:val="Основной текст + Полужирный"/>
    <w:rsid w:val="00710379"/>
    <w:rPr>
      <w:rFonts w:ascii="Times New Roman" w:eastAsia="Times New Roman" w:hAnsi="Times New Roman" w:cs="Times New Roman"/>
      <w:b/>
      <w:bCs/>
      <w:i/>
      <w:iCs w:val="0"/>
      <w:smallCaps w:val="0"/>
      <w:strike w:val="0"/>
      <w:snapToGrid w:val="0"/>
      <w:spacing w:val="0"/>
      <w:sz w:val="22"/>
      <w:szCs w:val="22"/>
    </w:rPr>
  </w:style>
  <w:style w:type="character" w:customStyle="1" w:styleId="-1pt">
    <w:name w:val="Основной текст + Курсив;Интервал -1 pt"/>
    <w:rsid w:val="00710379"/>
    <w:rPr>
      <w:rFonts w:ascii="Times New Roman" w:eastAsia="Times New Roman" w:hAnsi="Times New Roman" w:cs="Times New Roman"/>
      <w:b w:val="0"/>
      <w:bCs w:val="0"/>
      <w:i w:val="0"/>
      <w:iCs/>
      <w:smallCaps w:val="0"/>
      <w:strike w:val="0"/>
      <w:snapToGrid w:val="0"/>
      <w:spacing w:val="-20"/>
      <w:sz w:val="22"/>
      <w:szCs w:val="22"/>
    </w:rPr>
  </w:style>
  <w:style w:type="character" w:customStyle="1" w:styleId="-1pt0">
    <w:name w:val="Основной текст + Интервал -1 pt"/>
    <w:rsid w:val="00710379"/>
    <w:rPr>
      <w:rFonts w:ascii="Times New Roman" w:eastAsia="Times New Roman" w:hAnsi="Times New Roman" w:cs="Times New Roman"/>
      <w:b w:val="0"/>
      <w:bCs w:val="0"/>
      <w:i/>
      <w:iCs w:val="0"/>
      <w:smallCaps w:val="0"/>
      <w:strike w:val="0"/>
      <w:snapToGrid w:val="0"/>
      <w:spacing w:val="-20"/>
      <w:sz w:val="22"/>
      <w:szCs w:val="22"/>
    </w:rPr>
  </w:style>
  <w:style w:type="character" w:customStyle="1" w:styleId="af1">
    <w:name w:val="Подпись к картинке_"/>
    <w:link w:val="af2"/>
    <w:rsid w:val="00710379"/>
    <w:rPr>
      <w:sz w:val="17"/>
      <w:szCs w:val="17"/>
      <w:shd w:val="clear" w:color="auto" w:fill="FFFFFF"/>
    </w:rPr>
  </w:style>
  <w:style w:type="paragraph" w:customStyle="1" w:styleId="af2">
    <w:name w:val="Подпись к картинке"/>
    <w:basedOn w:val="a"/>
    <w:link w:val="af1"/>
    <w:rsid w:val="00710379"/>
    <w:pPr>
      <w:shd w:val="clear" w:color="auto" w:fill="FFFFFF"/>
      <w:spacing w:line="0" w:lineRule="atLeast"/>
    </w:pPr>
    <w:rPr>
      <w:rFonts w:eastAsia="Calibri"/>
      <w:sz w:val="17"/>
      <w:szCs w:val="17"/>
    </w:rPr>
  </w:style>
  <w:style w:type="paragraph" w:customStyle="1" w:styleId="Default">
    <w:name w:val="Default"/>
    <w:rsid w:val="00F268E4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table" w:customStyle="1" w:styleId="12">
    <w:name w:val="Сетка таблицы1"/>
    <w:basedOn w:val="a1"/>
    <w:next w:val="ab"/>
    <w:uiPriority w:val="39"/>
    <w:rsid w:val="002C616B"/>
    <w:pPr>
      <w:widowControl w:val="0"/>
      <w:autoSpaceDE w:val="0"/>
      <w:autoSpaceDN w:val="0"/>
    </w:pPr>
    <w:rPr>
      <w:rFonts w:ascii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"/>
    <w:basedOn w:val="a"/>
    <w:rsid w:val="002C616B"/>
    <w:pPr>
      <w:suppressAutoHyphens/>
      <w:autoSpaceDN w:val="0"/>
      <w:ind w:firstLine="851"/>
      <w:jc w:val="both"/>
      <w:textAlignment w:val="baseline"/>
    </w:pPr>
    <w:rPr>
      <w:rFonts w:eastAsia="MS Mincho"/>
      <w:color w:val="00000A"/>
      <w:sz w:val="24"/>
      <w:szCs w:val="24"/>
      <w:lang w:eastAsia="en-US"/>
    </w:rPr>
  </w:style>
  <w:style w:type="character" w:styleId="af4">
    <w:name w:val="Strong"/>
    <w:uiPriority w:val="22"/>
    <w:qFormat/>
    <w:rsid w:val="002C616B"/>
    <w:rPr>
      <w:b/>
      <w:bCs/>
    </w:rPr>
  </w:style>
  <w:style w:type="paragraph" w:customStyle="1" w:styleId="ds-markdown-paragraph">
    <w:name w:val="ds-markdown-paragraph"/>
    <w:basedOn w:val="a"/>
    <w:rsid w:val="00CD2D7C"/>
    <w:pPr>
      <w:spacing w:before="100" w:beforeAutospacing="1" w:after="100" w:afterAutospacing="1"/>
    </w:pPr>
    <w:rPr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450F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5567B"/>
  </w:style>
  <w:style w:type="paragraph" w:styleId="HTML0">
    <w:name w:val="HTML Preformatted"/>
    <w:basedOn w:val="a"/>
    <w:link w:val="HTML1"/>
    <w:uiPriority w:val="99"/>
    <w:semiHidden/>
    <w:unhideWhenUsed/>
    <w:rsid w:val="00455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5567B"/>
    <w:rPr>
      <w:rFonts w:ascii="Courier New" w:eastAsia="Times New Roman" w:hAnsi="Courier New" w:cs="Courier New"/>
    </w:rPr>
  </w:style>
  <w:style w:type="character" w:customStyle="1" w:styleId="10">
    <w:name w:val="Заголовок 1 Знак"/>
    <w:basedOn w:val="a0"/>
    <w:link w:val="1"/>
    <w:uiPriority w:val="9"/>
    <w:rsid w:val="00455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nna/Library/Group%20Containers/UBF8T346G9.Office/User%20Content.localized/Templates.localized/&#1047;&#1072;&#1093;&#1072;&#1088;&#1086;&#1074;&#1072;_&#1040;&#1042;_&#1048;&#1059;5-24&#1041;_&#1051;&#1056;1_&#1055;&#1088;&#1086;&#1075;&#1088;&#1072;&#1084;&#1084;&#1080;&#1088;&#1086;&#1074;&#1072;&#1085;&#1080;&#1077;_&#1085;&#1072;_&#1086;&#1089;&#1085;&#1086;&#1074;&#1077;_&#1082;&#1083;&#1072;&#1089;&#1089;&#1086;&#1074;_&#1080;_&#1096;&#1072;&#1073;&#1083;&#1086;&#1085;&#1086;&#1074;_2026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Захарова_АВ_ИУ5-24Б_ЛР1_Программирование_на_основе_классов_и_шаблонов_2026.dotx</Template>
  <TotalTime>9</TotalTime>
  <Pages>5</Pages>
  <Words>903</Words>
  <Characters>6216</Characters>
  <Application>Microsoft Office Word</Application>
  <DocSecurity>0</DocSecurity>
  <Lines>239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6954</CharactersWithSpaces>
  <SharedDoc>false</SharedDoc>
  <HLinks>
    <vt:vector size="48" baseType="variant">
      <vt:variant>
        <vt:i4>4784206</vt:i4>
      </vt:variant>
      <vt:variant>
        <vt:i4>21</vt:i4>
      </vt:variant>
      <vt:variant>
        <vt:i4>0</vt:i4>
      </vt:variant>
      <vt:variant>
        <vt:i4>5</vt:i4>
      </vt:variant>
      <vt:variant>
        <vt:lpwstr>https://education.vk.company/students</vt:lpwstr>
      </vt:variant>
      <vt:variant>
        <vt:lpwstr/>
      </vt:variant>
      <vt:variant>
        <vt:i4>2359391</vt:i4>
      </vt:variant>
      <vt:variant>
        <vt:i4>18</vt:i4>
      </vt:variant>
      <vt:variant>
        <vt:i4>0</vt:i4>
      </vt:variant>
      <vt:variant>
        <vt:i4>5</vt:i4>
      </vt:variant>
      <vt:variant>
        <vt:lpwstr>http://progbook.ru/c/178-dzhosyutis_c_standartnaya_biblioteka.html</vt:lpwstr>
      </vt:variant>
      <vt:variant>
        <vt:lpwstr/>
      </vt:variant>
      <vt:variant>
        <vt:i4>1703952</vt:i4>
      </vt:variant>
      <vt:variant>
        <vt:i4>15</vt:i4>
      </vt:variant>
      <vt:variant>
        <vt:i4>0</vt:i4>
      </vt:variant>
      <vt:variant>
        <vt:i4>5</vt:i4>
      </vt:variant>
      <vt:variant>
        <vt:lpwstr>http://rutracker.org/forum/viewtopic.php?t=533181</vt:lpwstr>
      </vt:variant>
      <vt:variant>
        <vt:lpwstr/>
      </vt:variant>
      <vt:variant>
        <vt:i4>4980812</vt:i4>
      </vt:variant>
      <vt:variant>
        <vt:i4>12</vt:i4>
      </vt:variant>
      <vt:variant>
        <vt:i4>0</vt:i4>
      </vt:variant>
      <vt:variant>
        <vt:i4>5</vt:i4>
      </vt:variant>
      <vt:variant>
        <vt:lpwstr>http://razym.ru/naukaobraz/obrazov/181547-aho-a-ulman-d-hopkroft-d-struktury-dannyh-i-algoritmy.html</vt:lpwstr>
      </vt:variant>
      <vt:variant>
        <vt:lpwstr/>
      </vt:variant>
      <vt:variant>
        <vt:i4>2293860</vt:i4>
      </vt:variant>
      <vt:variant>
        <vt:i4>9</vt:i4>
      </vt:variant>
      <vt:variant>
        <vt:i4>0</vt:i4>
      </vt:variant>
      <vt:variant>
        <vt:i4>5</vt:i4>
      </vt:variant>
      <vt:variant>
        <vt:lpwstr>https://num-meth.ru/index.php/journal/index</vt:lpwstr>
      </vt:variant>
      <vt:variant>
        <vt:lpwstr/>
      </vt:variant>
      <vt:variant>
        <vt:i4>196675</vt:i4>
      </vt:variant>
      <vt:variant>
        <vt:i4>6</vt:i4>
      </vt:variant>
      <vt:variant>
        <vt:i4>0</vt:i4>
      </vt:variant>
      <vt:variant>
        <vt:i4>5</vt:i4>
      </vt:variant>
      <vt:variant>
        <vt:lpwstr>http://razym.ru/naukaobraz/obrazov/151874-akulov-oa-medvedev-nv-informatika-bazovyy-kurs.html</vt:lpwstr>
      </vt:variant>
      <vt:variant>
        <vt:lpwstr/>
      </vt:variant>
      <vt:variant>
        <vt:i4>6029332</vt:i4>
      </vt:variant>
      <vt:variant>
        <vt:i4>3</vt:i4>
      </vt:variant>
      <vt:variant>
        <vt:i4>0</vt:i4>
      </vt:variant>
      <vt:variant>
        <vt:i4>5</vt:i4>
      </vt:variant>
      <vt:variant>
        <vt:lpwstr>http://progbook.ru/c/737-podbelskii-programmiovanie-na-yazyke-si.html</vt:lpwstr>
      </vt:variant>
      <vt:variant>
        <vt:lpwstr/>
      </vt:variant>
      <vt:variant>
        <vt:i4>6226000</vt:i4>
      </vt:variant>
      <vt:variant>
        <vt:i4>0</vt:i4>
      </vt:variant>
      <vt:variant>
        <vt:i4>0</vt:i4>
      </vt:variant>
      <vt:variant>
        <vt:i4>5</vt:i4>
      </vt:variant>
      <vt:variant>
        <vt:lpwstr>http://progbook.ru/technologiya-programmirovaniya/582-ivanova-tehnologiya-programmirovaniya.html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</dc:creator>
  <cp:keywords/>
  <dc:description/>
  <cp:lastModifiedBy>k8582</cp:lastModifiedBy>
  <cp:revision>1</cp:revision>
  <cp:lastPrinted>2014-02-11T08:15:00Z</cp:lastPrinted>
  <dcterms:created xsi:type="dcterms:W3CDTF">2026-03-15T18:46:00Z</dcterms:created>
  <dcterms:modified xsi:type="dcterms:W3CDTF">2026-03-15T19:02:00Z</dcterms:modified>
</cp:coreProperties>
</file>